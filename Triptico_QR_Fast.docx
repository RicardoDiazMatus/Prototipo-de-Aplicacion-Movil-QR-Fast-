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text" w:tblpY="1"/>
        <w:tblOverlap w:val="never"/>
        <w:tblW w:w="5047" w:type="pct"/>
        <w:tblLayout w:type="fixed"/>
        <w:tblLook w:val="0600" w:firstRow="0" w:lastRow="0" w:firstColumn="0" w:lastColumn="0" w:noHBand="1" w:noVBand="1"/>
        <w:tblCaption w:val="Diseño de tabla"/>
      </w:tblPr>
      <w:tblGrid>
        <w:gridCol w:w="4747"/>
        <w:gridCol w:w="43"/>
        <w:gridCol w:w="885"/>
        <w:gridCol w:w="42"/>
        <w:gridCol w:w="4902"/>
        <w:gridCol w:w="94"/>
        <w:gridCol w:w="387"/>
        <w:gridCol w:w="98"/>
        <w:gridCol w:w="4697"/>
        <w:gridCol w:w="381"/>
      </w:tblGrid>
      <w:tr w:rsidR="008A67F7" w:rsidRPr="001501F1" w14:paraId="36A57D8F" w14:textId="77777777" w:rsidTr="008F57F0">
        <w:trPr>
          <w:trHeight w:hRule="exact" w:val="10671"/>
        </w:trPr>
        <w:tc>
          <w:tcPr>
            <w:tcW w:w="1471" w:type="pct"/>
            <w:gridSpan w:val="2"/>
          </w:tcPr>
          <w:p w14:paraId="603FDA1C" w14:textId="36FF6307" w:rsidR="00F6542C" w:rsidRPr="00DA491E" w:rsidRDefault="008114DA" w:rsidP="00F6542C">
            <w:pPr>
              <w:jc w:val="both"/>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pPr>
            <w:r w:rsidRPr="001501F1">
              <w:rPr>
                <w:rFonts w:ascii="Times New Roman" w:eastAsia="Verdana" w:hAnsi="Times New Roman"/>
                <w:b/>
                <w:noProof/>
                <w:color w:val="009999"/>
                <w:kern w:val="2"/>
                <w:sz w:val="30"/>
                <w:szCs w:val="30"/>
                <w:lang w:eastAsia="ja-JP"/>
              </w:rPr>
              <mc:AlternateContent>
                <mc:Choice Requires="wps">
                  <w:drawing>
                    <wp:anchor distT="0" distB="0" distL="114300" distR="114300" simplePos="0" relativeHeight="251714560" behindDoc="0" locked="0" layoutInCell="1" allowOverlap="1" wp14:anchorId="628F3CD0" wp14:editId="0B12277F">
                      <wp:simplePos x="0" y="0"/>
                      <wp:positionH relativeFrom="column">
                        <wp:posOffset>-28575</wp:posOffset>
                      </wp:positionH>
                      <wp:positionV relativeFrom="paragraph">
                        <wp:posOffset>419095</wp:posOffset>
                      </wp:positionV>
                      <wp:extent cx="2665429" cy="45719"/>
                      <wp:effectExtent l="0" t="0" r="20955" b="12065"/>
                      <wp:wrapNone/>
                      <wp:docPr id="11" name="Cuadro de texto 11"/>
                      <wp:cNvGraphicFramePr/>
                      <a:graphic xmlns:a="http://schemas.openxmlformats.org/drawingml/2006/main">
                        <a:graphicData uri="http://schemas.microsoft.com/office/word/2010/wordprocessingShape">
                          <wps:wsp>
                            <wps:cNvSpPr txBox="1"/>
                            <wps:spPr>
                              <a:xfrm>
                                <a:off x="0" y="0"/>
                                <a:ext cx="2665429" cy="45719"/>
                              </a:xfrm>
                              <a:prstGeom prst="rect">
                                <a:avLst/>
                              </a:prstGeom>
                              <a:solidFill>
                                <a:schemeClr val="lt1"/>
                              </a:solidFill>
                              <a:ln w="6350">
                                <a:solidFill>
                                  <a:schemeClr val="bg1"/>
                                </a:solidFill>
                              </a:ln>
                            </wps:spPr>
                            <wps:txbx>
                              <w:txbxContent>
                                <w:p w14:paraId="67949EFA" w14:textId="77777777" w:rsidR="00A31F04" w:rsidRDefault="00A31F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8F3CD0" id="_x0000_t202" coordsize="21600,21600" o:spt="202" path="m,l,21600r21600,l21600,xe">
                      <v:stroke joinstyle="miter"/>
                      <v:path gradientshapeok="t" o:connecttype="rect"/>
                    </v:shapetype>
                    <v:shape id="Cuadro de texto 11" o:spid="_x0000_s1026" type="#_x0000_t202" style="position:absolute;left:0;text-align:left;margin-left:-2.25pt;margin-top:33pt;width:209.9pt;height:3.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" fillcolor="white [3201]" strokecolor="white [3212]" strokeweight=".5pt">
                      <v:textbox>
                        <w:txbxContent>
                          <w:p w14:paraId="67949EFA" w14:textId="77777777" w:rsidR="00A31F04" w:rsidRDefault="00A31F04"/>
                        </w:txbxContent>
                      </v:textbox>
                    </v:shape>
                  </w:pict>
                </mc:Fallback>
              </mc:AlternateContent>
            </w:r>
            <w:r w:rsidR="00F6542C" w:rsidRPr="001501F1">
              <w:rPr>
                <w:rFonts w:ascii="Times New Roman" w:eastAsia="Verdana" w:hAnsi="Times New Roman"/>
                <w:b/>
                <w:color w:val="009999"/>
                <w:kern w:val="2"/>
                <w:sz w:val="30"/>
                <w:szCs w:val="30"/>
                <w:lang w:eastAsia="ja-JP"/>
                <w14:ligatures w14:val="standard"/>
              </w:rPr>
              <w:t xml:space="preserve">La realización de software impacta </w:t>
            </w:r>
            <w:r w:rsidR="001B4C66" w:rsidRPr="001501F1">
              <w:rPr>
                <w:rFonts w:ascii="Times New Roman" w:eastAsia="Verdana" w:hAnsi="Times New Roman"/>
                <w:b/>
                <w:color w:val="009999"/>
                <w:kern w:val="2"/>
                <w:sz w:val="30"/>
                <w:szCs w:val="30"/>
                <w:lang w:eastAsia="ja-JP"/>
                <w14:ligatures w14:val="standard"/>
              </w:rPr>
              <w:t xml:space="preserve"> </w:t>
            </w:r>
            <w:r w:rsidR="001B4C66" w:rsidRPr="001501F1">
              <w:rPr>
                <w:rFonts w:ascii="Times New Roman" w:eastAsia="Verdana" w:hAnsi="Times New Roman"/>
                <w:b/>
                <w:color w:val="009999"/>
                <w:kern w:val="2"/>
                <w:sz w:val="30"/>
                <w:szCs w:val="30"/>
                <w:u w:color="FFFFFF" w:themeColor="background1"/>
                <w:lang w:eastAsia="ja-JP"/>
                <w14:ligatures w14:val="standard"/>
              </w:rPr>
              <w:t xml:space="preserve">directamente y benéficamente </w:t>
            </w:r>
            <w:r w:rsidR="00F6542C" w:rsidRPr="001501F1">
              <w:rPr>
                <w:rFonts w:ascii="Times New Roman" w:eastAsia="Verdana" w:hAnsi="Times New Roman"/>
                <w:b/>
                <w:color w:val="009999"/>
                <w:kern w:val="2"/>
                <w:sz w:val="30"/>
                <w:szCs w:val="30"/>
                <w:lang w:eastAsia="ja-JP"/>
                <w14:ligatures w14:val="standard"/>
              </w:rPr>
              <w:t>al sector de consumidores, así como a los supermercados en sí mismos, ya que agiliza todo el proceso de compra, desde la selección de los productos hasta el pago de los mismos, reduciendo de esta manera el tiempo que le toma a una persona en realizar una visita al supermercado.</w:t>
            </w:r>
          </w:p>
          <w:p w14:paraId="79925064" w14:textId="77777777" w:rsidR="008A67F7" w:rsidRDefault="006440A3" w:rsidP="00F6542C">
            <w:pPr>
              <w:jc w:val="both"/>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pPr>
            <w:r>
              <w:rPr>
                <w:noProof/>
              </w:rPr>
              <w:object w:dxaOrig="1440" w:dyaOrig="1440" w14:anchorId="260978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5pt;margin-top:34.9pt;width:133.25pt;height:277.5pt;z-index:-251592704;mso-position-horizontal-relative:text;mso-position-vertical-relative:text;mso-width-relative:page;mso-height-relative:page" wrapcoords="-126 0 -126 21541 21600 21541 21600 0 -126 0">
                  <v:imagedata r:id="rId11" o:title=""/>
                  <w10:wrap type="square"/>
                </v:shape>
                <o:OLEObject Type="Embed" ProgID="PBrush" ShapeID="_x0000_s1028" DrawAspect="Content" ObjectID="_1672717505" r:id="rId12"/>
              </w:object>
            </w:r>
            <w:r w:rsidR="00F6542C" w:rsidRPr="001501F1">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t xml:space="preserve">Lo que nosotros proponemos como una alternativa de solución es una aplicación móvil, la cual checará los precios de los productos mediante el código QR y además hará la cuenta total de los productos que el usuario </w:t>
            </w:r>
            <w:r w:rsidR="00180F5D" w:rsidRPr="001501F1">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t>vaya a</w:t>
            </w:r>
            <w:r w:rsidR="00F6542C" w:rsidRPr="001501F1">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t xml:space="preserve">  adquirir</w:t>
            </w:r>
            <w:r w:rsidR="0027681B" w:rsidRPr="001501F1">
              <w:rPr>
                <w:rFonts w:ascii="Times New Roman" w:eastAsia="Verdana" w:hAnsi="Times New Roman"/>
                <w:b/>
                <w:noProof/>
                <w:color w:val="907CB3"/>
                <w:kern w:val="2"/>
                <w:sz w:val="30"/>
                <w:szCs w:val="30"/>
                <w:lang w:eastAsia="ja-JP"/>
                <w14:textFill>
                  <w14:solidFill>
                    <w14:srgbClr w14:val="907CB3">
                      <w14:lumMod w14:val="75000"/>
                    </w14:srgbClr>
                  </w14:solidFill>
                </w14:textFill>
                <w14:ligatures w14:val="standard"/>
              </w:rPr>
              <w:drawing>
                <wp:anchor distT="0" distB="0" distL="114300" distR="114300" simplePos="0" relativeHeight="251672576" behindDoc="1" locked="0" layoutInCell="1" allowOverlap="1" wp14:anchorId="2700021F" wp14:editId="203C3F7D">
                  <wp:simplePos x="0" y="0"/>
                  <wp:positionH relativeFrom="column">
                    <wp:posOffset>2058035</wp:posOffset>
                  </wp:positionH>
                  <wp:positionV relativeFrom="paragraph">
                    <wp:posOffset>7604760</wp:posOffset>
                  </wp:positionV>
                  <wp:extent cx="914400" cy="914400"/>
                  <wp:effectExtent l="0" t="0" r="0" b="0"/>
                  <wp:wrapTight wrapText="bothSides">
                    <wp:wrapPolygon edited="0">
                      <wp:start x="8550" y="450"/>
                      <wp:lineTo x="1800" y="4050"/>
                      <wp:lineTo x="1800" y="5400"/>
                      <wp:lineTo x="4950" y="8550"/>
                      <wp:lineTo x="0" y="8550"/>
                      <wp:lineTo x="0" y="12150"/>
                      <wp:lineTo x="3600" y="15750"/>
                      <wp:lineTo x="3150" y="18900"/>
                      <wp:lineTo x="9900" y="20700"/>
                      <wp:lineTo x="12600" y="20700"/>
                      <wp:lineTo x="15300" y="19800"/>
                      <wp:lineTo x="19800" y="17100"/>
                      <wp:lineTo x="19350" y="15750"/>
                      <wp:lineTo x="21150" y="10800"/>
                      <wp:lineTo x="21150" y="9000"/>
                      <wp:lineTo x="14850" y="8550"/>
                      <wp:lineTo x="18900" y="5400"/>
                      <wp:lineTo x="18450" y="2700"/>
                      <wp:lineTo x="11700" y="450"/>
                      <wp:lineTo x="8550" y="450"/>
                    </wp:wrapPolygon>
                  </wp:wrapTight>
                  <wp:docPr id="5" name="Gráfico 5" descr="Internet de las cosa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áfico 86" descr="Internet de las cosas con relleno sólido"/>
                          <pic:cNvPicPr/>
                        </pic:nvPicPr>
                        <pic:blipFill>
                          <a:blip r:embed="rId13">
                            <a:extLs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anchor>
              </w:drawing>
            </w:r>
            <w:r w:rsidR="0027681B" w:rsidRPr="001501F1">
              <w:rPr>
                <w:rFonts w:ascii="Times New Roman" w:eastAsia="Verdana" w:hAnsi="Times New Roman"/>
                <w:b/>
                <w:noProof/>
                <w:color w:val="907CB3"/>
                <w:kern w:val="2"/>
                <w:sz w:val="30"/>
                <w:szCs w:val="30"/>
                <w:lang w:eastAsia="ja-JP"/>
                <w14:textFill>
                  <w14:solidFill>
                    <w14:srgbClr w14:val="907CB3">
                      <w14:lumMod w14:val="75000"/>
                    </w14:srgbClr>
                  </w14:solidFill>
                </w14:textFill>
                <w14:ligatures w14:val="standard"/>
              </w:rPr>
              <w:drawing>
                <wp:anchor distT="0" distB="0" distL="114300" distR="114300" simplePos="0" relativeHeight="251673600" behindDoc="1" locked="0" layoutInCell="1" allowOverlap="1" wp14:anchorId="26B8F804" wp14:editId="210F8659">
                  <wp:simplePos x="0" y="0"/>
                  <wp:positionH relativeFrom="column">
                    <wp:posOffset>2058035</wp:posOffset>
                  </wp:positionH>
                  <wp:positionV relativeFrom="paragraph">
                    <wp:posOffset>8515350</wp:posOffset>
                  </wp:positionV>
                  <wp:extent cx="914400" cy="914400"/>
                  <wp:effectExtent l="0" t="0" r="0" b="0"/>
                  <wp:wrapTight wrapText="bothSides">
                    <wp:wrapPolygon edited="0">
                      <wp:start x="9000" y="450"/>
                      <wp:lineTo x="1800" y="4050"/>
                      <wp:lineTo x="1350" y="4950"/>
                      <wp:lineTo x="4950" y="8550"/>
                      <wp:lineTo x="0" y="8550"/>
                      <wp:lineTo x="0" y="12150"/>
                      <wp:lineTo x="4050" y="15750"/>
                      <wp:lineTo x="3150" y="18900"/>
                      <wp:lineTo x="4050" y="19350"/>
                      <wp:lineTo x="9900" y="20250"/>
                      <wp:lineTo x="13050" y="20250"/>
                      <wp:lineTo x="15750" y="19350"/>
                      <wp:lineTo x="19800" y="17100"/>
                      <wp:lineTo x="19350" y="15750"/>
                      <wp:lineTo x="21150" y="10800"/>
                      <wp:lineTo x="21150" y="9450"/>
                      <wp:lineTo x="15300" y="8550"/>
                      <wp:lineTo x="18900" y="4500"/>
                      <wp:lineTo x="18000" y="2700"/>
                      <wp:lineTo x="11700" y="450"/>
                      <wp:lineTo x="9000" y="450"/>
                    </wp:wrapPolygon>
                  </wp:wrapTight>
                  <wp:docPr id="87" name="Gráfico 87" descr="Internet de las cos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áfico 87" descr="Internet de las cosas contorno"/>
                          <pic:cNvPicPr/>
                        </pic:nvPicPr>
                        <pic:blipFill>
                          <a:blip r:embed="rId15">
                            <a:extLs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r w:rsidR="0027681B" w:rsidRPr="001501F1">
              <w:rPr>
                <w:rFonts w:ascii="Times New Roman" w:eastAsia="Verdana" w:hAnsi="Times New Roman"/>
                <w:b/>
                <w:noProof/>
                <w:color w:val="907CB3"/>
                <w:kern w:val="2"/>
                <w:sz w:val="30"/>
                <w:szCs w:val="30"/>
                <w:lang w:eastAsia="ja-JP"/>
                <w14:textFill>
                  <w14:solidFill>
                    <w14:srgbClr w14:val="907CB3">
                      <w14:lumMod w14:val="75000"/>
                    </w14:srgbClr>
                  </w14:solidFill>
                </w14:textFill>
                <w14:ligatures w14:val="standard"/>
              </w:rPr>
              <mc:AlternateContent>
                <mc:Choice Requires="wpg">
                  <w:drawing>
                    <wp:anchor distT="0" distB="0" distL="114300" distR="114300" simplePos="0" relativeHeight="251675648" behindDoc="1" locked="0" layoutInCell="1" allowOverlap="1" wp14:anchorId="1971DEC3" wp14:editId="46D659DD">
                      <wp:simplePos x="0" y="0"/>
                      <wp:positionH relativeFrom="column">
                        <wp:posOffset>11732260</wp:posOffset>
                      </wp:positionH>
                      <wp:positionV relativeFrom="paragraph">
                        <wp:posOffset>6400800</wp:posOffset>
                      </wp:positionV>
                      <wp:extent cx="914400" cy="914400"/>
                      <wp:effectExtent l="0" t="0" r="0" b="0"/>
                      <wp:wrapNone/>
                      <wp:docPr id="92" name="Gráfico 72" descr="Burbujas con relleno sólido"/>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wps:wsp>
                              <wps:cNvPr id="93" name="Forma libre: forma 93"/>
                              <wps:cNvSpPr/>
                              <wps:spPr>
                                <a:xfrm>
                                  <a:off x="364331" y="276225"/>
                                  <a:ext cx="285337" cy="271653"/>
                                </a:xfrm>
                                <a:custGeom>
                                  <a:avLst/>
                                  <a:gdLst>
                                    <a:gd name="connsiteX0" fmla="*/ 142875 w 285337"/>
                                    <a:gd name="connsiteY0" fmla="*/ 0 h 271653"/>
                                    <a:gd name="connsiteX1" fmla="*/ 0 w 285337"/>
                                    <a:gd name="connsiteY1" fmla="*/ 142875 h 271653"/>
                                    <a:gd name="connsiteX2" fmla="*/ 0 w 285337"/>
                                    <a:gd name="connsiteY2" fmla="*/ 152400 h 271653"/>
                                    <a:gd name="connsiteX3" fmla="*/ 190228 w 285337"/>
                                    <a:gd name="connsiteY3" fmla="*/ 218080 h 271653"/>
                                    <a:gd name="connsiteX4" fmla="*/ 204311 w 285337"/>
                                    <a:gd name="connsiteY4" fmla="*/ 271653 h 271653"/>
                                    <a:gd name="connsiteX5" fmla="*/ 271208 w 285337"/>
                                    <a:gd name="connsiteY5" fmla="*/ 80993 h 271653"/>
                                    <a:gd name="connsiteX6" fmla="*/ 142875 w 285337"/>
                                    <a:gd name="connsiteY6" fmla="*/ 0 h 271653"/>
                                    <a:gd name="connsiteX7" fmla="*/ 238125 w 285337"/>
                                    <a:gd name="connsiteY7" fmla="*/ 133350 h 271653"/>
                                    <a:gd name="connsiteX8" fmla="*/ 228600 w 285337"/>
                                    <a:gd name="connsiteY8" fmla="*/ 123825 h 271653"/>
                                    <a:gd name="connsiteX9" fmla="*/ 161925 w 285337"/>
                                    <a:gd name="connsiteY9" fmla="*/ 57150 h 271653"/>
                                    <a:gd name="connsiteX10" fmla="*/ 152400 w 285337"/>
                                    <a:gd name="connsiteY10" fmla="*/ 47625 h 271653"/>
                                    <a:gd name="connsiteX11" fmla="*/ 161925 w 285337"/>
                                    <a:gd name="connsiteY11" fmla="*/ 38100 h 271653"/>
                                    <a:gd name="connsiteX12" fmla="*/ 247650 w 285337"/>
                                    <a:gd name="connsiteY12" fmla="*/ 123825 h 271653"/>
                                    <a:gd name="connsiteX13" fmla="*/ 238125 w 285337"/>
                                    <a:gd name="connsiteY13" fmla="*/ 133350 h 2716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337" h="271653">
                                      <a:moveTo>
                                        <a:pt x="142875" y="0"/>
                                      </a:moveTo>
                                      <a:cubicBezTo>
                                        <a:pt x="63967" y="0"/>
                                        <a:pt x="0" y="63967"/>
                                        <a:pt x="0" y="142875"/>
                                      </a:cubicBezTo>
                                      <a:cubicBezTo>
                                        <a:pt x="0" y="146018"/>
                                        <a:pt x="0" y="149066"/>
                                        <a:pt x="0" y="152400"/>
                                      </a:cubicBezTo>
                                      <a:cubicBezTo>
                                        <a:pt x="70667" y="118007"/>
                                        <a:pt x="155835" y="147413"/>
                                        <a:pt x="190228" y="218080"/>
                                      </a:cubicBezTo>
                                      <a:cubicBezTo>
                                        <a:pt x="198387" y="234843"/>
                                        <a:pt x="203171" y="253045"/>
                                        <a:pt x="204311" y="271653"/>
                                      </a:cubicBezTo>
                                      <a:cubicBezTo>
                                        <a:pt x="275433" y="237476"/>
                                        <a:pt x="305385" y="152115"/>
                                        <a:pt x="271208" y="80993"/>
                                      </a:cubicBezTo>
                                      <a:cubicBezTo>
                                        <a:pt x="247489" y="31631"/>
                                        <a:pt x="197640" y="171"/>
                                        <a:pt x="142875" y="0"/>
                                      </a:cubicBezTo>
                                      <a:close/>
                                      <a:moveTo>
                                        <a:pt x="238125" y="133350"/>
                                      </a:moveTo>
                                      <a:cubicBezTo>
                                        <a:pt x="232864" y="133350"/>
                                        <a:pt x="228600" y="129086"/>
                                        <a:pt x="228600" y="123825"/>
                                      </a:cubicBezTo>
                                      <a:cubicBezTo>
                                        <a:pt x="228600" y="87001"/>
                                        <a:pt x="198749" y="57150"/>
                                        <a:pt x="161925" y="57150"/>
                                      </a:cubicBezTo>
                                      <a:cubicBezTo>
                                        <a:pt x="156664" y="57150"/>
                                        <a:pt x="152400" y="52886"/>
                                        <a:pt x="152400" y="47625"/>
                                      </a:cubicBezTo>
                                      <a:cubicBezTo>
                                        <a:pt x="152400" y="42364"/>
                                        <a:pt x="156664" y="38100"/>
                                        <a:pt x="161925" y="38100"/>
                                      </a:cubicBezTo>
                                      <a:cubicBezTo>
                                        <a:pt x="209270" y="38100"/>
                                        <a:pt x="247650" y="76480"/>
                                        <a:pt x="247650" y="123825"/>
                                      </a:cubicBezTo>
                                      <a:cubicBezTo>
                                        <a:pt x="247650" y="129086"/>
                                        <a:pt x="243386" y="133350"/>
                                        <a:pt x="238125" y="133350"/>
                                      </a:cubicBezTo>
                                      <a:close/>
                                    </a:path>
                                  </a:pathLst>
                                </a:custGeom>
                                <a:solidFill>
                                  <a:schemeClr val="accent1">
                                    <a:lumMod val="75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orma libre: forma 94"/>
                              <wps:cNvSpPr/>
                              <wps:spPr>
                                <a:xfrm>
                                  <a:off x="302418" y="433387"/>
                                  <a:ext cx="247650" cy="247650"/>
                                </a:xfrm>
                                <a:custGeom>
                                  <a:avLst/>
                                  <a:gdLst>
                                    <a:gd name="connsiteX0" fmla="*/ 123825 w 247650"/>
                                    <a:gd name="connsiteY0" fmla="*/ 0 h 247650"/>
                                    <a:gd name="connsiteX1" fmla="*/ 0 w 247650"/>
                                    <a:gd name="connsiteY1" fmla="*/ 123825 h 247650"/>
                                    <a:gd name="connsiteX2" fmla="*/ 123825 w 247650"/>
                                    <a:gd name="connsiteY2" fmla="*/ 247650 h 247650"/>
                                    <a:gd name="connsiteX3" fmla="*/ 247650 w 247650"/>
                                    <a:gd name="connsiteY3" fmla="*/ 123825 h 247650"/>
                                    <a:gd name="connsiteX4" fmla="*/ 123825 w 247650"/>
                                    <a:gd name="connsiteY4" fmla="*/ 0 h 247650"/>
                                    <a:gd name="connsiteX5" fmla="*/ 200025 w 247650"/>
                                    <a:gd name="connsiteY5" fmla="*/ 114300 h 247650"/>
                                    <a:gd name="connsiteX6" fmla="*/ 190500 w 247650"/>
                                    <a:gd name="connsiteY6" fmla="*/ 104775 h 247650"/>
                                    <a:gd name="connsiteX7" fmla="*/ 142875 w 247650"/>
                                    <a:gd name="connsiteY7" fmla="*/ 57150 h 247650"/>
                                    <a:gd name="connsiteX8" fmla="*/ 133350 w 247650"/>
                                    <a:gd name="connsiteY8" fmla="*/ 47625 h 247650"/>
                                    <a:gd name="connsiteX9" fmla="*/ 142875 w 247650"/>
                                    <a:gd name="connsiteY9" fmla="*/ 38100 h 247650"/>
                                    <a:gd name="connsiteX10" fmla="*/ 209550 w 247650"/>
                                    <a:gd name="connsiteY10" fmla="*/ 104775 h 247650"/>
                                    <a:gd name="connsiteX11" fmla="*/ 200025 w 247650"/>
                                    <a:gd name="connsiteY11" fmla="*/ 114300 h 247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7650" h="247650">
                                      <a:moveTo>
                                        <a:pt x="123825" y="0"/>
                                      </a:moveTo>
                                      <a:cubicBezTo>
                                        <a:pt x="55438" y="0"/>
                                        <a:pt x="0" y="55438"/>
                                        <a:pt x="0" y="123825"/>
                                      </a:cubicBezTo>
                                      <a:cubicBezTo>
                                        <a:pt x="0" y="192212"/>
                                        <a:pt x="55438" y="247650"/>
                                        <a:pt x="123825" y="247650"/>
                                      </a:cubicBezTo>
                                      <a:cubicBezTo>
                                        <a:pt x="192212" y="247650"/>
                                        <a:pt x="247650" y="192212"/>
                                        <a:pt x="247650" y="123825"/>
                                      </a:cubicBezTo>
                                      <a:cubicBezTo>
                                        <a:pt x="247650" y="55438"/>
                                        <a:pt x="192212" y="0"/>
                                        <a:pt x="123825" y="0"/>
                                      </a:cubicBezTo>
                                      <a:close/>
                                      <a:moveTo>
                                        <a:pt x="200025" y="114300"/>
                                      </a:moveTo>
                                      <a:cubicBezTo>
                                        <a:pt x="194764" y="114300"/>
                                        <a:pt x="190500" y="110036"/>
                                        <a:pt x="190500" y="104775"/>
                                      </a:cubicBezTo>
                                      <a:cubicBezTo>
                                        <a:pt x="190500" y="78473"/>
                                        <a:pt x="169177" y="57150"/>
                                        <a:pt x="142875" y="57150"/>
                                      </a:cubicBezTo>
                                      <a:cubicBezTo>
                                        <a:pt x="137614" y="57150"/>
                                        <a:pt x="133350" y="52886"/>
                                        <a:pt x="133350" y="47625"/>
                                      </a:cubicBezTo>
                                      <a:cubicBezTo>
                                        <a:pt x="133350" y="42364"/>
                                        <a:pt x="137614" y="38100"/>
                                        <a:pt x="142875" y="38100"/>
                                      </a:cubicBezTo>
                                      <a:cubicBezTo>
                                        <a:pt x="179699" y="38100"/>
                                        <a:pt x="209550" y="67951"/>
                                        <a:pt x="209550" y="104775"/>
                                      </a:cubicBezTo>
                                      <a:cubicBezTo>
                                        <a:pt x="209550" y="110036"/>
                                        <a:pt x="205286" y="114300"/>
                                        <a:pt x="200025" y="114300"/>
                                      </a:cubicBezTo>
                                      <a:close/>
                                    </a:path>
                                  </a:pathLst>
                                </a:custGeom>
                                <a:solidFill>
                                  <a:schemeClr val="accent1">
                                    <a:lumMod val="75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orma libre: forma 95"/>
                              <wps:cNvSpPr/>
                              <wps:spPr>
                                <a:xfrm>
                                  <a:off x="150018" y="280987"/>
                                  <a:ext cx="171450" cy="171450"/>
                                </a:xfrm>
                                <a:custGeom>
                                  <a:avLst/>
                                  <a:gdLst>
                                    <a:gd name="connsiteX0" fmla="*/ 85725 w 171450"/>
                                    <a:gd name="connsiteY0" fmla="*/ 0 h 171450"/>
                                    <a:gd name="connsiteX1" fmla="*/ 0 w 171450"/>
                                    <a:gd name="connsiteY1" fmla="*/ 85725 h 171450"/>
                                    <a:gd name="connsiteX2" fmla="*/ 85725 w 171450"/>
                                    <a:gd name="connsiteY2" fmla="*/ 171450 h 171450"/>
                                    <a:gd name="connsiteX3" fmla="*/ 171450 w 171450"/>
                                    <a:gd name="connsiteY3" fmla="*/ 85725 h 171450"/>
                                    <a:gd name="connsiteX4" fmla="*/ 85725 w 171450"/>
                                    <a:gd name="connsiteY4" fmla="*/ 0 h 171450"/>
                                    <a:gd name="connsiteX5" fmla="*/ 128588 w 171450"/>
                                    <a:gd name="connsiteY5" fmla="*/ 80963 h 171450"/>
                                    <a:gd name="connsiteX6" fmla="*/ 119063 w 171450"/>
                                    <a:gd name="connsiteY6" fmla="*/ 71438 h 171450"/>
                                    <a:gd name="connsiteX7" fmla="*/ 100013 w 171450"/>
                                    <a:gd name="connsiteY7" fmla="*/ 52388 h 171450"/>
                                    <a:gd name="connsiteX8" fmla="*/ 90488 w 171450"/>
                                    <a:gd name="connsiteY8" fmla="*/ 42863 h 171450"/>
                                    <a:gd name="connsiteX9" fmla="*/ 100013 w 171450"/>
                                    <a:gd name="connsiteY9" fmla="*/ 33338 h 171450"/>
                                    <a:gd name="connsiteX10" fmla="*/ 138113 w 171450"/>
                                    <a:gd name="connsiteY10" fmla="*/ 71438 h 171450"/>
                                    <a:gd name="connsiteX11" fmla="*/ 128588 w 171450"/>
                                    <a:gd name="connsiteY11" fmla="*/ 80963 h 171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71450" h="171450">
                                      <a:moveTo>
                                        <a:pt x="85725" y="0"/>
                                      </a:moveTo>
                                      <a:cubicBezTo>
                                        <a:pt x="38380" y="0"/>
                                        <a:pt x="0" y="38380"/>
                                        <a:pt x="0" y="85725"/>
                                      </a:cubicBezTo>
                                      <a:cubicBezTo>
                                        <a:pt x="0" y="133070"/>
                                        <a:pt x="38380" y="171450"/>
                                        <a:pt x="85725" y="171450"/>
                                      </a:cubicBezTo>
                                      <a:cubicBezTo>
                                        <a:pt x="133070" y="171450"/>
                                        <a:pt x="171450" y="133070"/>
                                        <a:pt x="171450" y="85725"/>
                                      </a:cubicBezTo>
                                      <a:cubicBezTo>
                                        <a:pt x="171450" y="38380"/>
                                        <a:pt x="133070" y="0"/>
                                        <a:pt x="85725" y="0"/>
                                      </a:cubicBezTo>
                                      <a:close/>
                                      <a:moveTo>
                                        <a:pt x="128588" y="80963"/>
                                      </a:moveTo>
                                      <a:cubicBezTo>
                                        <a:pt x="123327" y="80963"/>
                                        <a:pt x="119063" y="76698"/>
                                        <a:pt x="119063" y="71438"/>
                                      </a:cubicBezTo>
                                      <a:cubicBezTo>
                                        <a:pt x="119063" y="60916"/>
                                        <a:pt x="110534" y="52388"/>
                                        <a:pt x="100013" y="52388"/>
                                      </a:cubicBezTo>
                                      <a:cubicBezTo>
                                        <a:pt x="94752" y="52388"/>
                                        <a:pt x="90488" y="48123"/>
                                        <a:pt x="90488" y="42863"/>
                                      </a:cubicBezTo>
                                      <a:cubicBezTo>
                                        <a:pt x="90488" y="37602"/>
                                        <a:pt x="94752" y="33338"/>
                                        <a:pt x="100013" y="33338"/>
                                      </a:cubicBezTo>
                                      <a:cubicBezTo>
                                        <a:pt x="121054" y="33338"/>
                                        <a:pt x="138113" y="50396"/>
                                        <a:pt x="138113" y="71438"/>
                                      </a:cubicBezTo>
                                      <a:cubicBezTo>
                                        <a:pt x="138113" y="76698"/>
                                        <a:pt x="133848" y="80963"/>
                                        <a:pt x="128588" y="80963"/>
                                      </a:cubicBezTo>
                                      <a:close/>
                                    </a:path>
                                  </a:pathLst>
                                </a:custGeom>
                                <a:solidFill>
                                  <a:schemeClr val="accent1">
                                    <a:lumMod val="75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orma libre: forma 96"/>
                              <wps:cNvSpPr/>
                              <wps:spPr>
                                <a:xfrm>
                                  <a:off x="607218" y="642937"/>
                                  <a:ext cx="190500" cy="190500"/>
                                </a:xfrm>
                                <a:custGeom>
                                  <a:avLst/>
                                  <a:gdLst>
                                    <a:gd name="connsiteX0" fmla="*/ 95250 w 190500"/>
                                    <a:gd name="connsiteY0" fmla="*/ 0 h 190500"/>
                                    <a:gd name="connsiteX1" fmla="*/ 0 w 190500"/>
                                    <a:gd name="connsiteY1" fmla="*/ 95250 h 190500"/>
                                    <a:gd name="connsiteX2" fmla="*/ 95250 w 190500"/>
                                    <a:gd name="connsiteY2" fmla="*/ 190500 h 190500"/>
                                    <a:gd name="connsiteX3" fmla="*/ 190500 w 190500"/>
                                    <a:gd name="connsiteY3" fmla="*/ 95250 h 190500"/>
                                    <a:gd name="connsiteX4" fmla="*/ 95250 w 190500"/>
                                    <a:gd name="connsiteY4" fmla="*/ 0 h 190500"/>
                                    <a:gd name="connsiteX5" fmla="*/ 142875 w 190500"/>
                                    <a:gd name="connsiteY5" fmla="*/ 92107 h 190500"/>
                                    <a:gd name="connsiteX6" fmla="*/ 131731 w 190500"/>
                                    <a:gd name="connsiteY6" fmla="*/ 80963 h 190500"/>
                                    <a:gd name="connsiteX7" fmla="*/ 109538 w 190500"/>
                                    <a:gd name="connsiteY7" fmla="*/ 58769 h 190500"/>
                                    <a:gd name="connsiteX8" fmla="*/ 98393 w 190500"/>
                                    <a:gd name="connsiteY8" fmla="*/ 47625 h 190500"/>
                                    <a:gd name="connsiteX9" fmla="*/ 109538 w 190500"/>
                                    <a:gd name="connsiteY9" fmla="*/ 36481 h 190500"/>
                                    <a:gd name="connsiteX10" fmla="*/ 154019 w 190500"/>
                                    <a:gd name="connsiteY10" fmla="*/ 80963 h 190500"/>
                                    <a:gd name="connsiteX11" fmla="*/ 142875 w 190500"/>
                                    <a:gd name="connsiteY11" fmla="*/ 92107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90500" h="190500">
                                      <a:moveTo>
                                        <a:pt x="95250" y="0"/>
                                      </a:moveTo>
                                      <a:cubicBezTo>
                                        <a:pt x="42644" y="0"/>
                                        <a:pt x="0" y="42644"/>
                                        <a:pt x="0" y="95250"/>
                                      </a:cubicBezTo>
                                      <a:cubicBezTo>
                                        <a:pt x="0" y="147856"/>
                                        <a:pt x="42644" y="190500"/>
                                        <a:pt x="95250" y="190500"/>
                                      </a:cubicBezTo>
                                      <a:cubicBezTo>
                                        <a:pt x="147856" y="190500"/>
                                        <a:pt x="190500" y="147856"/>
                                        <a:pt x="190500" y="95250"/>
                                      </a:cubicBezTo>
                                      <a:cubicBezTo>
                                        <a:pt x="190500" y="42644"/>
                                        <a:pt x="147856" y="0"/>
                                        <a:pt x="95250" y="0"/>
                                      </a:cubicBezTo>
                                      <a:close/>
                                      <a:moveTo>
                                        <a:pt x="142875" y="92107"/>
                                      </a:moveTo>
                                      <a:cubicBezTo>
                                        <a:pt x="136742" y="92055"/>
                                        <a:pt x="131782" y="87096"/>
                                        <a:pt x="131731" y="80963"/>
                                      </a:cubicBezTo>
                                      <a:cubicBezTo>
                                        <a:pt x="131731" y="68706"/>
                                        <a:pt x="121794" y="58769"/>
                                        <a:pt x="109538" y="58769"/>
                                      </a:cubicBezTo>
                                      <a:cubicBezTo>
                                        <a:pt x="103382" y="58769"/>
                                        <a:pt x="98393" y="53780"/>
                                        <a:pt x="98393" y="47625"/>
                                      </a:cubicBezTo>
                                      <a:cubicBezTo>
                                        <a:pt x="98393" y="41470"/>
                                        <a:pt x="103382" y="36481"/>
                                        <a:pt x="109538" y="36481"/>
                                      </a:cubicBezTo>
                                      <a:cubicBezTo>
                                        <a:pt x="134082" y="36533"/>
                                        <a:pt x="153967" y="56418"/>
                                        <a:pt x="154019" y="80963"/>
                                      </a:cubicBezTo>
                                      <a:cubicBezTo>
                                        <a:pt x="153968" y="87096"/>
                                        <a:pt x="149008" y="92055"/>
                                        <a:pt x="142875" y="92107"/>
                                      </a:cubicBezTo>
                                      <a:close/>
                                    </a:path>
                                  </a:pathLst>
                                </a:custGeom>
                                <a:solidFill>
                                  <a:schemeClr val="accent1">
                                    <a:lumMod val="75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orma libre: forma 97"/>
                              <wps:cNvSpPr/>
                              <wps:spPr>
                                <a:xfrm>
                                  <a:off x="614648" y="145542"/>
                                  <a:ext cx="137540" cy="137540"/>
                                </a:xfrm>
                                <a:custGeom>
                                  <a:avLst/>
                                  <a:gdLst>
                                    <a:gd name="connsiteX0" fmla="*/ 137541 w 137540"/>
                                    <a:gd name="connsiteY0" fmla="*/ 68771 h 137540"/>
                                    <a:gd name="connsiteX1" fmla="*/ 68771 w 137540"/>
                                    <a:gd name="connsiteY1" fmla="*/ 137541 h 137540"/>
                                    <a:gd name="connsiteX2" fmla="*/ 0 w 137540"/>
                                    <a:gd name="connsiteY2" fmla="*/ 68771 h 137540"/>
                                    <a:gd name="connsiteX3" fmla="*/ 68771 w 137540"/>
                                    <a:gd name="connsiteY3" fmla="*/ 0 h 137540"/>
                                    <a:gd name="connsiteX4" fmla="*/ 137541 w 137540"/>
                                    <a:gd name="connsiteY4" fmla="*/ 68771 h 1375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7540" h="137540">
                                      <a:moveTo>
                                        <a:pt x="137541" y="68771"/>
                                      </a:moveTo>
                                      <a:cubicBezTo>
                                        <a:pt x="137541" y="106751"/>
                                        <a:pt x="106751" y="137541"/>
                                        <a:pt x="68771" y="137541"/>
                                      </a:cubicBezTo>
                                      <a:cubicBezTo>
                                        <a:pt x="30790" y="137541"/>
                                        <a:pt x="0" y="106751"/>
                                        <a:pt x="0" y="68771"/>
                                      </a:cubicBezTo>
                                      <a:cubicBezTo>
                                        <a:pt x="0" y="30790"/>
                                        <a:pt x="30790" y="0"/>
                                        <a:pt x="68771" y="0"/>
                                      </a:cubicBezTo>
                                      <a:cubicBezTo>
                                        <a:pt x="106751" y="0"/>
                                        <a:pt x="137541" y="30790"/>
                                        <a:pt x="137541" y="68771"/>
                                      </a:cubicBezTo>
                                      <a:close/>
                                    </a:path>
                                  </a:pathLst>
                                </a:custGeom>
                                <a:solidFill>
                                  <a:schemeClr val="accent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orma libre: forma 99"/>
                              <wps:cNvSpPr/>
                              <wps:spPr>
                                <a:xfrm>
                                  <a:off x="121443" y="633412"/>
                                  <a:ext cx="152400" cy="152400"/>
                                </a:xfrm>
                                <a:custGeom>
                                  <a:avLst/>
                                  <a:gdLst>
                                    <a:gd name="connsiteX0" fmla="*/ 152400 w 152400"/>
                                    <a:gd name="connsiteY0" fmla="*/ 76200 h 152400"/>
                                    <a:gd name="connsiteX1" fmla="*/ 76200 w 152400"/>
                                    <a:gd name="connsiteY1" fmla="*/ 152400 h 152400"/>
                                    <a:gd name="connsiteX2" fmla="*/ 0 w 152400"/>
                                    <a:gd name="connsiteY2" fmla="*/ 76200 h 152400"/>
                                    <a:gd name="connsiteX3" fmla="*/ 76200 w 152400"/>
                                    <a:gd name="connsiteY3" fmla="*/ 0 h 152400"/>
                                    <a:gd name="connsiteX4" fmla="*/ 152400 w 152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400" h="152400">
                                      <a:moveTo>
                                        <a:pt x="152400" y="76200"/>
                                      </a:moveTo>
                                      <a:cubicBezTo>
                                        <a:pt x="152400" y="118284"/>
                                        <a:pt x="118284" y="152400"/>
                                        <a:pt x="76200" y="152400"/>
                                      </a:cubicBezTo>
                                      <a:cubicBezTo>
                                        <a:pt x="34116" y="152400"/>
                                        <a:pt x="0" y="118284"/>
                                        <a:pt x="0" y="76200"/>
                                      </a:cubicBezTo>
                                      <a:cubicBezTo>
                                        <a:pt x="0" y="34116"/>
                                        <a:pt x="34116" y="0"/>
                                        <a:pt x="76200" y="0"/>
                                      </a:cubicBezTo>
                                      <a:cubicBezTo>
                                        <a:pt x="118284" y="0"/>
                                        <a:pt x="152400" y="34116"/>
                                        <a:pt x="152400" y="76200"/>
                                      </a:cubicBezTo>
                                      <a:close/>
                                    </a:path>
                                  </a:pathLst>
                                </a:custGeom>
                                <a:solidFill>
                                  <a:schemeClr val="accent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orma libre: forma 100"/>
                              <wps:cNvSpPr/>
                              <wps:spPr>
                                <a:xfrm>
                                  <a:off x="266985" y="78867"/>
                                  <a:ext cx="118490" cy="118490"/>
                                </a:xfrm>
                                <a:custGeom>
                                  <a:avLst/>
                                  <a:gdLst>
                                    <a:gd name="connsiteX0" fmla="*/ 118491 w 118490"/>
                                    <a:gd name="connsiteY0" fmla="*/ 59246 h 118490"/>
                                    <a:gd name="connsiteX1" fmla="*/ 59246 w 118490"/>
                                    <a:gd name="connsiteY1" fmla="*/ 118491 h 118490"/>
                                    <a:gd name="connsiteX2" fmla="*/ 0 w 118490"/>
                                    <a:gd name="connsiteY2" fmla="*/ 59245 h 118490"/>
                                    <a:gd name="connsiteX3" fmla="*/ 59246 w 118490"/>
                                    <a:gd name="connsiteY3" fmla="*/ 0 h 118490"/>
                                    <a:gd name="connsiteX4" fmla="*/ 118491 w 118490"/>
                                    <a:gd name="connsiteY4" fmla="*/ 59246 h 1184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490" h="118490">
                                      <a:moveTo>
                                        <a:pt x="118491" y="59246"/>
                                      </a:moveTo>
                                      <a:cubicBezTo>
                                        <a:pt x="118491" y="91966"/>
                                        <a:pt x="91966" y="118491"/>
                                        <a:pt x="59246" y="118491"/>
                                      </a:cubicBezTo>
                                      <a:cubicBezTo>
                                        <a:pt x="26525" y="118491"/>
                                        <a:pt x="0" y="91966"/>
                                        <a:pt x="0" y="59245"/>
                                      </a:cubicBezTo>
                                      <a:cubicBezTo>
                                        <a:pt x="0" y="26525"/>
                                        <a:pt x="26525" y="0"/>
                                        <a:pt x="59246" y="0"/>
                                      </a:cubicBezTo>
                                      <a:cubicBezTo>
                                        <a:pt x="91966" y="0"/>
                                        <a:pt x="118491" y="26525"/>
                                        <a:pt x="118491" y="59246"/>
                                      </a:cubicBezTo>
                                      <a:close/>
                                    </a:path>
                                  </a:pathLst>
                                </a:custGeom>
                                <a:solidFill>
                                  <a:schemeClr val="accent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orma libre: forma 101"/>
                              <wps:cNvSpPr/>
                              <wps:spPr>
                                <a:xfrm>
                                  <a:off x="135731" y="157162"/>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chemeClr val="accent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orma libre: forma 102"/>
                              <wps:cNvSpPr/>
                              <wps:spPr>
                                <a:xfrm>
                                  <a:off x="707231" y="528637"/>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chemeClr val="accent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orma libre: forma 103"/>
                              <wps:cNvSpPr/>
                              <wps:spPr>
                                <a:xfrm>
                                  <a:off x="326231" y="738187"/>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chemeClr val="accent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B2EDD2" id="Gráfico 72" o:spid="_x0000_s1026" alt="Burbujas con relleno sólido" style="position:absolute;margin-left:923.8pt;margin-top:7in;width:1in;height:1in;z-index:-251640832"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">
                      <v:shape id="Forma libre: forma 93" o:spid="_x0000_s1027" style="position:absolute;left:3643;top:2762;width:2853;height:2716;visibility:visible;mso-wrap-style:square;v-text-anchor:middle" coordsize="285337,2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" path="m142875,c63967,,,63967,,142875v,3143,,6191,,9525c70667,118007,155835,147413,190228,218080v8159,16763,12943,34965,14083,53573c275433,237476,305385,152115,271208,80993,247489,31631,197640,171,142875,xm238125,133350v-5261,,-9525,-4264,-9525,-9525c228600,87001,198749,57150,161925,57150v-5261,,-9525,-4264,-9525,-9525c152400,42364,156664,38100,161925,38100v47345,,85725,38380,85725,85725c247650,129086,243386,133350,238125,133350xe" fillcolor="#d29006 [2404]" stroked="f">
                        <v:stroke joinstyle="miter"/>
                        <v:path arrowok="t" o:connecttype="custom" o:connectlocs="142875,0;0,142875;0,152400;190228,218080;204311,271653;271208,80993;142875,0;238125,133350;228600,123825;161925,57150;152400,47625;161925,38100;247650,123825;238125,133350" o:connectangles="0,0,0,0,0,0,0,0,0,0,0,0,0,0"/>
                      </v:shape>
                      <v:shape id="Forma libre: forma 94" o:spid="_x0000_s1028" style="position:absolute;left:3024;top:4333;width:2476;height:2477;visibility:visible;mso-wrap-style:square;v-text-anchor:middle" coordsize="2476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" path="m123825,c55438,,,55438,,123825v,68387,55438,123825,123825,123825c192212,247650,247650,192212,247650,123825,247650,55438,192212,,123825,xm200025,114300v-5261,,-9525,-4264,-9525,-9525c190500,78473,169177,57150,142875,57150v-5261,,-9525,-4264,-9525,-9525c133350,42364,137614,38100,142875,38100v36824,,66675,29851,66675,66675c209550,110036,205286,114300,200025,114300xe" fillcolor="#d29006 [2404]" stroked="f">
                        <v:stroke joinstyle="miter"/>
                        <v:path arrowok="t" o:connecttype="custom" o:connectlocs="123825,0;0,123825;123825,247650;247650,123825;123825,0;200025,114300;190500,104775;142875,57150;133350,47625;142875,38100;209550,104775;200025,114300" o:connectangles="0,0,0,0,0,0,0,0,0,0,0,0"/>
                      </v:shape>
                      <v:shape id="Forma libre: forma 95" o:spid="_x0000_s1029" style="position:absolute;left:1500;top:2809;width:1714;height:1715;visibility:visible;mso-wrap-style:square;v-text-anchor:middle" coordsize="1714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" path="m85725,c38380,,,38380,,85725v,47345,38380,85725,85725,85725c133070,171450,171450,133070,171450,85725,171450,38380,133070,,85725,xm128588,80963v-5261,,-9525,-4265,-9525,-9525c119063,60916,110534,52388,100013,52388v-5261,,-9525,-4265,-9525,-9525c90488,37602,94752,33338,100013,33338v21041,,38100,17058,38100,38100c138113,76698,133848,80963,128588,80963xe" fillcolor="#d29006 [2404]" stroked="f">
                        <v:stroke joinstyle="miter"/>
                        <v:path arrowok="t" o:connecttype="custom" o:connectlocs="85725,0;0,85725;85725,171450;171450,85725;85725,0;128588,80963;119063,71438;100013,52388;90488,42863;100013,33338;138113,71438;128588,80963" o:connectangles="0,0,0,0,0,0,0,0,0,0,0,0"/>
                      </v:shape>
                      <v:shape id="Forma libre: forma 96" o:spid="_x0000_s1030" style="position:absolute;left:6072;top:6429;width:1905;height:1905;visibility:visible;mso-wrap-style:square;v-text-anchor:middle"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" path="m95250,c42644,,,42644,,95250v,52606,42644,95250,95250,95250c147856,190500,190500,147856,190500,95250,190500,42644,147856,,95250,xm142875,92107v-6133,-52,-11093,-5011,-11144,-11144c131731,68706,121794,58769,109538,58769v-6156,,-11145,-4989,-11145,-11144c98393,41470,103382,36481,109538,36481v24544,52,44429,19937,44481,44482c153968,87096,149008,92055,142875,92107xe" fillcolor="#d29006 [2404]" stroked="f">
                        <v:stroke joinstyle="miter"/>
                        <v:path arrowok="t" o:connecttype="custom" o:connectlocs="95250,0;0,95250;95250,190500;190500,95250;95250,0;142875,92107;131731,80963;109538,58769;98393,47625;109538,36481;154019,80963;142875,92107" o:connectangles="0,0,0,0,0,0,0,0,0,0,0,0"/>
                      </v:shape>
                      <v:shape id="Forma libre: forma 97" o:spid="_x0000_s1031" style="position:absolute;left:6146;top:1455;width:1375;height:1375;visibility:visible;mso-wrap-style:square;v-text-anchor:middle" coordsize="137540,1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" path="m137541,68771v,37980,-30790,68770,-68770,68770c30790,137541,,106751,,68771,,30790,30790,,68771,v37980,,68770,30790,68770,68771xe" fillcolor="white [3208]" stroked="f">
                        <v:stroke joinstyle="miter"/>
                        <v:path arrowok="t" o:connecttype="custom" o:connectlocs="137541,68771;68771,137541;0,68771;68771,0;137541,68771" o:connectangles="0,0,0,0,0"/>
                      </v:shape>
                      <v:shape id="Forma libre: forma 99" o:spid="_x0000_s1032" style="position:absolute;left:1214;top:6334;width:1524;height:1524;visibility:visible;mso-wrap-style:square;v-text-anchor:middle"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" path="m152400,76200v,42084,-34116,76200,-76200,76200c34116,152400,,118284,,76200,,34116,34116,,76200,v42084,,76200,34116,76200,76200xe" fillcolor="white [3208]" stroked="f">
                        <v:stroke joinstyle="miter"/>
                        <v:path arrowok="t" o:connecttype="custom" o:connectlocs="152400,76200;76200,152400;0,76200;76200,0;152400,76200" o:connectangles="0,0,0,0,0"/>
                      </v:shape>
                      <v:shape id="Forma libre: forma 100" o:spid="_x0000_s1033" style="position:absolute;left:2669;top:788;width:1185;height:1185;visibility:visible;mso-wrap-style:square;v-text-anchor:middle" coordsize="118490,11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" path="m118491,59246v,32720,-26525,59245,-59245,59245c26525,118491,,91966,,59245,,26525,26525,,59246,v32720,,59245,26525,59245,59246xe" fillcolor="white [3208]" stroked="f">
                        <v:stroke joinstyle="miter"/>
                        <v:path arrowok="t" o:connecttype="custom" o:connectlocs="118491,59246;59246,118491;0,59245;59246,0;118491,59246" o:connectangles="0,0,0,0,0"/>
                      </v:shape>
                      <v:shape id="Forma libre: forma 101" o:spid="_x0000_s1034" style="position:absolute;left:1357;top:1571;width:571;height:572;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" path="m57150,28575v,15782,-12793,28575,-28575,28575c12793,57150,,44357,,28575,,12793,12793,,28575,,44357,,57150,12793,57150,28575xe" fillcolor="white [3208]" stroked="f">
                        <v:stroke joinstyle="miter"/>
                        <v:path arrowok="t" o:connecttype="custom" o:connectlocs="57150,28575;28575,57150;0,28575;28575,0;57150,28575" o:connectangles="0,0,0,0,0"/>
                      </v:shape>
                      <v:shape id="Forma libre: forma 102" o:spid="_x0000_s1035" style="position:absolute;left:7072;top:5286;width:571;height:571;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" path="m57150,28575v,15782,-12793,28575,-28575,28575c12793,57150,,44357,,28575,,12793,12793,,28575,,44357,,57150,12793,57150,28575xe" fillcolor="white [3208]" stroked="f">
                        <v:stroke joinstyle="miter"/>
                        <v:path arrowok="t" o:connecttype="custom" o:connectlocs="57150,28575;28575,57150;0,28575;28575,0;57150,28575" o:connectangles="0,0,0,0,0"/>
                      </v:shape>
                      <v:shape id="Forma libre: forma 103" o:spid="_x0000_s1036" style="position:absolute;left:3262;top:7381;width:571;height:572;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" path="m57150,28575v,15782,-12793,28575,-28575,28575c12793,57150,,44357,,28575,,12793,12793,,28575,,44357,,57150,12793,57150,28575xe" fillcolor="white [3208]" stroked="f">
                        <v:stroke joinstyle="miter"/>
                        <v:path arrowok="t" o:connecttype="custom" o:connectlocs="57150,28575;28575,57150;0,28575;28575,0;57150,28575" o:connectangles="0,0,0,0,0"/>
                      </v:shape>
                    </v:group>
                  </w:pict>
                </mc:Fallback>
              </mc:AlternateContent>
            </w:r>
            <w:r w:rsidR="00F6542C" w:rsidRPr="001501F1">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t>.</w:t>
            </w:r>
          </w:p>
          <w:p w14:paraId="4F5CA647" w14:textId="33B35900" w:rsidR="004149B6" w:rsidRPr="001501F1" w:rsidRDefault="004149B6" w:rsidP="00F6542C">
            <w:pPr>
              <w:jc w:val="both"/>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pPr>
            <w:r>
              <w:object w:dxaOrig="8655" w:dyaOrig="18435" w14:anchorId="7D1DD3F7">
                <v:shape id="_x0000_i1026" type="#_x0000_t75" style="width:228pt;height:486pt" o:ole="">
                  <v:imagedata r:id="rId11" o:title=""/>
                </v:shape>
                <o:OLEObject Type="Embed" ProgID="PBrush" ShapeID="_x0000_i1026" DrawAspect="Content" ObjectID="_1672717504" r:id="rId17"/>
              </w:object>
            </w:r>
          </w:p>
        </w:tc>
        <w:tc>
          <w:tcPr>
            <w:tcW w:w="285" w:type="pct"/>
            <w:gridSpan w:val="2"/>
          </w:tcPr>
          <w:p w14:paraId="3063D812" w14:textId="2ACADFCA" w:rsidR="008A67F7" w:rsidRPr="001501F1" w:rsidRDefault="008A67F7" w:rsidP="00317E75"/>
        </w:tc>
        <w:tc>
          <w:tcPr>
            <w:tcW w:w="1535" w:type="pct"/>
            <w:gridSpan w:val="2"/>
            <w:vAlign w:val="center"/>
          </w:tcPr>
          <w:p w14:paraId="3ABA567A" w14:textId="45F93A3A" w:rsidR="008C1F37" w:rsidRPr="001501F1" w:rsidRDefault="008C1F37" w:rsidP="00317E75">
            <w:pPr>
              <w:spacing w:after="160" w:line="276" w:lineRule="auto"/>
              <w:jc w:val="center"/>
              <w:rPr>
                <w:rFonts w:ascii="Times New Roman" w:eastAsia="Verdana" w:hAnsi="Times New Roman"/>
                <w:b/>
                <w:color w:val="009999"/>
                <w:kern w:val="2"/>
                <w:sz w:val="30"/>
                <w:szCs w:val="30"/>
                <w:lang w:eastAsia="ja-JP"/>
                <w14:ligatures w14:val="standard"/>
              </w:rPr>
            </w:pPr>
          </w:p>
          <w:p w14:paraId="5FE581E0" w14:textId="55BA23F3" w:rsidR="00A63E48" w:rsidRPr="001501F1" w:rsidRDefault="00A63E48" w:rsidP="00317E75">
            <w:pPr>
              <w:spacing w:after="160" w:line="276" w:lineRule="auto"/>
              <w:jc w:val="center"/>
              <w:rPr>
                <w:rFonts w:ascii="Times New Roman" w:eastAsia="Verdana" w:hAnsi="Times New Roman"/>
                <w:b/>
                <w:color w:val="009999"/>
                <w:kern w:val="2"/>
                <w:sz w:val="30"/>
                <w:szCs w:val="30"/>
                <w:lang w:eastAsia="ja-JP"/>
                <w14:ligatures w14:val="standard"/>
              </w:rPr>
            </w:pPr>
            <w:r w:rsidRPr="001501F1">
              <w:rPr>
                <w:rFonts w:ascii="Times New Roman" w:eastAsia="Verdana" w:hAnsi="Times New Roman"/>
                <w:b/>
                <w:color w:val="009999"/>
                <w:kern w:val="2"/>
                <w:sz w:val="30"/>
                <w:szCs w:val="30"/>
                <w:lang w:eastAsia="ja-JP"/>
                <w14:ligatures w14:val="standard"/>
              </w:rPr>
              <w:t>Diseñadores de la App Móvil:</w:t>
            </w:r>
          </w:p>
          <w:p w14:paraId="02B446DF" w14:textId="4AE711D1" w:rsidR="00A63E48" w:rsidRPr="001501F1" w:rsidRDefault="0027681B" w:rsidP="00317E75">
            <w:pPr>
              <w:spacing w:after="160" w:line="276" w:lineRule="auto"/>
              <w:ind w:left="426"/>
              <w:rPr>
                <w:rFonts w:ascii="Times New Roman" w:eastAsia="Verdana" w:hAnsi="Times New Roman"/>
                <w:b/>
                <w:i/>
                <w:iCs/>
                <w:color w:val="907CB3"/>
                <w:kern w:val="2"/>
                <w:sz w:val="30"/>
                <w:szCs w:val="30"/>
                <w:lang w:eastAsia="ja-JP"/>
                <w14:textFill>
                  <w14:solidFill>
                    <w14:srgbClr w14:val="907CB3">
                      <w14:lumMod w14:val="75000"/>
                    </w14:srgbClr>
                  </w14:solidFill>
                </w14:textFill>
                <w14:ligatures w14:val="standard"/>
              </w:rPr>
            </w:pPr>
            <w:r w:rsidRPr="001501F1">
              <w:rPr>
                <w:noProof/>
              </w:rPr>
              <w:drawing>
                <wp:anchor distT="0" distB="0" distL="114300" distR="114300" simplePos="0" relativeHeight="251678720" behindDoc="1" locked="0" layoutInCell="1" allowOverlap="1" wp14:anchorId="72082FB9" wp14:editId="1D7495AE">
                  <wp:simplePos x="0" y="0"/>
                  <wp:positionH relativeFrom="column">
                    <wp:posOffset>2117725</wp:posOffset>
                  </wp:positionH>
                  <wp:positionV relativeFrom="paragraph">
                    <wp:posOffset>203200</wp:posOffset>
                  </wp:positionV>
                  <wp:extent cx="914400" cy="914400"/>
                  <wp:effectExtent l="0" t="0" r="0" b="0"/>
                  <wp:wrapNone/>
                  <wp:docPr id="51" name="Gráfico 51" descr="Internet de las cos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áfico 87" descr="Internet de las cosas contorno"/>
                          <pic:cNvPicPr/>
                        </pic:nvPicPr>
                        <pic:blipFill>
                          <a:blip r:embed="rId15">
                            <a:extLs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A63E48" w:rsidRPr="001501F1">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t xml:space="preserve"> </w:t>
            </w:r>
            <w:r w:rsidR="00A63E48" w:rsidRPr="001501F1">
              <w:rPr>
                <w:rFonts w:ascii="Times New Roman" w:eastAsia="Verdana" w:hAnsi="Times New Roman"/>
                <w:b/>
                <w:i/>
                <w:iCs/>
                <w:color w:val="907CB3"/>
                <w:kern w:val="2"/>
                <w:sz w:val="30"/>
                <w:szCs w:val="30"/>
                <w:u w:val="single"/>
                <w:lang w:eastAsia="ja-JP"/>
                <w14:textFill>
                  <w14:solidFill>
                    <w14:srgbClr w14:val="907CB3">
                      <w14:lumMod w14:val="75000"/>
                    </w14:srgbClr>
                  </w14:solidFill>
                </w14:textFill>
                <w14:ligatures w14:val="standard"/>
              </w:rPr>
              <w:t>Blancas Martínez Mariana Jocelyn</w:t>
            </w:r>
          </w:p>
          <w:p w14:paraId="590F79FB" w14:textId="4C945F21" w:rsidR="00A63E48" w:rsidRPr="001501F1" w:rsidRDefault="00A63E48" w:rsidP="00317E75">
            <w:pPr>
              <w:spacing w:after="160" w:line="276" w:lineRule="auto"/>
              <w:ind w:left="426"/>
              <w:rPr>
                <w:rFonts w:ascii="Times New Roman" w:eastAsia="Verdana" w:hAnsi="Times New Roman"/>
                <w:b/>
                <w:i/>
                <w:iCs/>
                <w:color w:val="907CB3"/>
                <w:kern w:val="2"/>
                <w:sz w:val="30"/>
                <w:szCs w:val="30"/>
                <w:lang w:eastAsia="ja-JP"/>
                <w14:textFill>
                  <w14:solidFill>
                    <w14:srgbClr w14:val="907CB3">
                      <w14:lumMod w14:val="75000"/>
                    </w14:srgbClr>
                  </w14:solidFill>
                </w14:textFill>
                <w14:ligatures w14:val="standard"/>
              </w:rPr>
            </w:pPr>
            <w:bookmarkStart w:id="0" w:name="_Hlk61178491"/>
            <w:r w:rsidRPr="001501F1">
              <w:rPr>
                <w:rFonts w:ascii="Times New Roman" w:eastAsia="Verdana" w:hAnsi="Times New Roman"/>
                <w:b/>
                <w:i/>
                <w:iCs/>
                <w:color w:val="907CB3"/>
                <w:kern w:val="2"/>
                <w:sz w:val="30"/>
                <w:szCs w:val="30"/>
                <w:u w:val="single"/>
                <w:lang w:eastAsia="ja-JP"/>
                <w14:textFill>
                  <w14:solidFill>
                    <w14:srgbClr w14:val="907CB3">
                      <w14:lumMod w14:val="75000"/>
                    </w14:srgbClr>
                  </w14:solidFill>
                </w14:textFill>
                <w14:ligatures w14:val="standard"/>
              </w:rPr>
              <w:t>Díaz Matu</w:t>
            </w:r>
            <w:bookmarkEnd w:id="0"/>
            <w:r w:rsidRPr="001501F1">
              <w:rPr>
                <w:rFonts w:ascii="Times New Roman" w:eastAsia="Verdana" w:hAnsi="Times New Roman"/>
                <w:b/>
                <w:i/>
                <w:iCs/>
                <w:color w:val="907CB3"/>
                <w:kern w:val="2"/>
                <w:sz w:val="30"/>
                <w:szCs w:val="30"/>
                <w:u w:val="single"/>
                <w:lang w:eastAsia="ja-JP"/>
                <w14:textFill>
                  <w14:solidFill>
                    <w14:srgbClr w14:val="907CB3">
                      <w14:lumMod w14:val="75000"/>
                    </w14:srgbClr>
                  </w14:solidFill>
                </w14:textFill>
                <w14:ligatures w14:val="standard"/>
              </w:rPr>
              <w:t>s Ricardo</w:t>
            </w:r>
          </w:p>
          <w:p w14:paraId="41C76907" w14:textId="01ED7ED4" w:rsidR="00A63E48" w:rsidRPr="001501F1" w:rsidRDefault="00A63E48" w:rsidP="00317E75">
            <w:pPr>
              <w:spacing w:after="160" w:line="276" w:lineRule="auto"/>
              <w:ind w:left="426"/>
              <w:rPr>
                <w:rFonts w:ascii="Times New Roman" w:eastAsia="Verdana" w:hAnsi="Times New Roman"/>
                <w:b/>
                <w:i/>
                <w:iCs/>
                <w:color w:val="907CB3"/>
                <w:kern w:val="2"/>
                <w:sz w:val="30"/>
                <w:szCs w:val="30"/>
                <w:lang w:eastAsia="ja-JP"/>
                <w14:textFill>
                  <w14:solidFill>
                    <w14:srgbClr w14:val="907CB3">
                      <w14:lumMod w14:val="75000"/>
                    </w14:srgbClr>
                  </w14:solidFill>
                </w14:textFill>
                <w14:ligatures w14:val="standard"/>
              </w:rPr>
            </w:pPr>
            <w:r w:rsidRPr="001501F1">
              <w:rPr>
                <w:rFonts w:ascii="Times New Roman" w:eastAsia="Verdana" w:hAnsi="Times New Roman"/>
                <w:b/>
                <w:i/>
                <w:iCs/>
                <w:color w:val="907CB3"/>
                <w:kern w:val="2"/>
                <w:sz w:val="30"/>
                <w:szCs w:val="30"/>
                <w:u w:val="single"/>
                <w:lang w:eastAsia="ja-JP"/>
                <w14:textFill>
                  <w14:solidFill>
                    <w14:srgbClr w14:val="907CB3">
                      <w14:lumMod w14:val="75000"/>
                    </w14:srgbClr>
                  </w14:solidFill>
                </w14:textFill>
                <w14:ligatures w14:val="standard"/>
              </w:rPr>
              <w:t>Hernández Magaña Bryan</w:t>
            </w:r>
          </w:p>
          <w:p w14:paraId="1A151008" w14:textId="2B1FDE75" w:rsidR="00A63E48" w:rsidRPr="001501F1" w:rsidRDefault="00A63E48" w:rsidP="00317E75">
            <w:pPr>
              <w:spacing w:after="160" w:line="276" w:lineRule="auto"/>
              <w:ind w:left="426"/>
              <w:rPr>
                <w:rFonts w:ascii="Times New Roman" w:eastAsia="Verdana" w:hAnsi="Times New Roman"/>
                <w:b/>
                <w:i/>
                <w:iCs/>
                <w:color w:val="907CB3"/>
                <w:kern w:val="2"/>
                <w:sz w:val="30"/>
                <w:szCs w:val="30"/>
                <w:lang w:eastAsia="ja-JP"/>
                <w14:textFill>
                  <w14:solidFill>
                    <w14:srgbClr w14:val="907CB3">
                      <w14:lumMod w14:val="75000"/>
                    </w14:srgbClr>
                  </w14:solidFill>
                </w14:textFill>
                <w14:ligatures w14:val="standard"/>
              </w:rPr>
            </w:pPr>
            <w:r w:rsidRPr="001501F1">
              <w:rPr>
                <w:rFonts w:ascii="Times New Roman" w:eastAsia="Verdana" w:hAnsi="Times New Roman"/>
                <w:b/>
                <w:i/>
                <w:iCs/>
                <w:color w:val="907CB3"/>
                <w:kern w:val="2"/>
                <w:sz w:val="30"/>
                <w:szCs w:val="30"/>
                <w:u w:val="single"/>
                <w:lang w:eastAsia="ja-JP"/>
                <w14:textFill>
                  <w14:solidFill>
                    <w14:srgbClr w14:val="907CB3">
                      <w14:lumMod w14:val="75000"/>
                    </w14:srgbClr>
                  </w14:solidFill>
                </w14:textFill>
                <w14:ligatures w14:val="standard"/>
              </w:rPr>
              <w:t>Martínez Olivares V</w:t>
            </w:r>
            <w:bookmarkStart w:id="1" w:name="_Hlk61177800"/>
            <w:r w:rsidRPr="001501F1">
              <w:rPr>
                <w:rFonts w:ascii="Times New Roman" w:eastAsia="Verdana" w:hAnsi="Times New Roman"/>
                <w:b/>
                <w:i/>
                <w:iCs/>
                <w:color w:val="907CB3"/>
                <w:kern w:val="2"/>
                <w:sz w:val="30"/>
                <w:szCs w:val="30"/>
                <w:u w:val="single"/>
                <w:lang w:eastAsia="ja-JP"/>
                <w14:textFill>
                  <w14:solidFill>
                    <w14:srgbClr w14:val="907CB3">
                      <w14:lumMod w14:val="75000"/>
                    </w14:srgbClr>
                  </w14:solidFill>
                </w14:textFill>
                <w14:ligatures w14:val="standard"/>
              </w:rPr>
              <w:t>i</w:t>
            </w:r>
            <w:bookmarkEnd w:id="1"/>
            <w:r w:rsidRPr="001501F1">
              <w:rPr>
                <w:rFonts w:ascii="Times New Roman" w:eastAsia="Verdana" w:hAnsi="Times New Roman"/>
                <w:b/>
                <w:i/>
                <w:iCs/>
                <w:color w:val="907CB3"/>
                <w:kern w:val="2"/>
                <w:sz w:val="30"/>
                <w:szCs w:val="30"/>
                <w:u w:val="single"/>
                <w:lang w:eastAsia="ja-JP"/>
                <w14:textFill>
                  <w14:solidFill>
                    <w14:srgbClr w14:val="907CB3">
                      <w14:lumMod w14:val="75000"/>
                    </w14:srgbClr>
                  </w14:solidFill>
                </w14:textFill>
                <w14:ligatures w14:val="standard"/>
              </w:rPr>
              <w:t>cente Jafet</w:t>
            </w:r>
          </w:p>
          <w:p w14:paraId="3514B842" w14:textId="053BA00F" w:rsidR="00A63E48" w:rsidRPr="001501F1" w:rsidRDefault="001B4C66" w:rsidP="00317E75">
            <w:pPr>
              <w:spacing w:after="160" w:line="276" w:lineRule="auto"/>
              <w:rPr>
                <w:rFonts w:ascii="Times New Roman" w:eastAsia="Verdana" w:hAnsi="Times New Roman"/>
                <w:b/>
                <w:color w:val="009999"/>
                <w:kern w:val="2"/>
                <w:sz w:val="30"/>
                <w:szCs w:val="30"/>
                <w:lang w:eastAsia="ja-JP"/>
                <w14:ligatures w14:val="standard"/>
              </w:rPr>
            </w:pPr>
            <w:r w:rsidRPr="001501F1">
              <w:rPr>
                <w:rFonts w:ascii="Verdana" w:eastAsia="Verdana" w:hAnsi="Verdana"/>
                <w:noProof/>
                <w:color w:val="262626"/>
                <w:kern w:val="2"/>
                <w:szCs w:val="22"/>
                <w:lang w:eastAsia="es-MX"/>
                <w14:ligatures w14:val="standard"/>
              </w:rPr>
              <mc:AlternateContent>
                <mc:Choice Requires="wps">
                  <w:drawing>
                    <wp:anchor distT="0" distB="0" distL="114300" distR="114300" simplePos="0" relativeHeight="251664384" behindDoc="0" locked="0" layoutInCell="1" allowOverlap="1" wp14:anchorId="6051A919" wp14:editId="752F7D85">
                      <wp:simplePos x="0" y="0"/>
                      <wp:positionH relativeFrom="column">
                        <wp:posOffset>40005</wp:posOffset>
                      </wp:positionH>
                      <wp:positionV relativeFrom="paragraph">
                        <wp:posOffset>68580</wp:posOffset>
                      </wp:positionV>
                      <wp:extent cx="2885440" cy="753745"/>
                      <wp:effectExtent l="38100" t="0" r="48260" b="27305"/>
                      <wp:wrapNone/>
                      <wp:docPr id="20" name="Cinta hacia abajo 20"/>
                      <wp:cNvGraphicFramePr/>
                      <a:graphic xmlns:a="http://schemas.openxmlformats.org/drawingml/2006/main">
                        <a:graphicData uri="http://schemas.microsoft.com/office/word/2010/wordprocessingShape">
                          <wps:wsp>
                            <wps:cNvSpPr/>
                            <wps:spPr>
                              <a:xfrm>
                                <a:off x="0" y="0"/>
                                <a:ext cx="2885440" cy="753745"/>
                              </a:xfrm>
                              <a:prstGeom prst="ribbon">
                                <a:avLst>
                                  <a:gd name="adj1" fmla="val 33333"/>
                                  <a:gd name="adj2" fmla="val 72225"/>
                                </a:avLst>
                              </a:prstGeom>
                              <a:gradFill flip="none" rotWithShape="1">
                                <a:gsLst>
                                  <a:gs pos="0">
                                    <a:srgbClr val="66FFFF">
                                      <a:shade val="30000"/>
                                      <a:satMod val="115000"/>
                                    </a:srgbClr>
                                  </a:gs>
                                  <a:gs pos="50000">
                                    <a:srgbClr val="66FFFF">
                                      <a:shade val="67500"/>
                                      <a:satMod val="115000"/>
                                    </a:srgbClr>
                                  </a:gs>
                                  <a:gs pos="100000">
                                    <a:srgbClr val="66FFFF">
                                      <a:shade val="100000"/>
                                      <a:satMod val="115000"/>
                                    </a:srgbClr>
                                  </a:gs>
                                </a:gsLst>
                                <a:lin ang="5400000" scaled="1"/>
                                <a:tileRect/>
                              </a:gradFill>
                              <a:ln w="6350" cap="flat" cmpd="sng" algn="ctr">
                                <a:solidFill>
                                  <a:srgbClr val="74CBC8"/>
                                </a:solidFill>
                                <a:prstDash val="solid"/>
                                <a:miter lim="800000"/>
                              </a:ln>
                              <a:effectLst/>
                            </wps:spPr>
                            <wps:txbx>
                              <w:txbxContent>
                                <w:p w14:paraId="645B0F47" w14:textId="62D81A72" w:rsidR="00A63E48" w:rsidRPr="008475A8" w:rsidRDefault="0072349D" w:rsidP="00317E75">
                                  <w:pPr>
                                    <w:spacing w:after="160" w:line="276" w:lineRule="auto"/>
                                    <w:rPr>
                                      <w:rFonts w:ascii="Times New Roman" w:eastAsia="Verdana" w:hAnsi="Times New Roman"/>
                                      <w:b/>
                                      <w:color w:val="009999"/>
                                      <w:kern w:val="2"/>
                                      <w:sz w:val="30"/>
                                      <w:szCs w:val="30"/>
                                      <w:lang w:eastAsia="ja-JP"/>
                                      <w14:ligatures w14:val="standard"/>
                                    </w:rPr>
                                  </w:pPr>
                                  <w:r w:rsidRPr="008475A8">
                                    <w:rPr>
                                      <w:rFonts w:ascii="Trebuchet MS" w:eastAsia="Trebuchet MS" w:hAnsi="Trebuchet MS"/>
                                      <w:b/>
                                      <w:bCs/>
                                      <w:color w:val="7153A0"/>
                                      <w:sz w:val="52"/>
                                      <w:szCs w:val="48"/>
                                      <w14:shadow w14:blurRad="12700" w14:dist="38100" w14:dir="2700000" w14:sx="100000" w14:sy="100000" w14:kx="0" w14:ky="0" w14:algn="tl">
                                        <w14:srgbClr w14:val="FFFFFF">
                                          <w14:lumMod w14:val="50000"/>
                                        </w14:srgbClr>
                                      </w14:shadow>
                                      <w14:textOutline w14:w="9525" w14:cap="flat" w14:cmpd="sng" w14:algn="ctr">
                                        <w14:solidFill>
                                          <w14:srgbClr w14:val="FFFFFF"/>
                                        </w14:solidFill>
                                        <w14:prstDash w14:val="solid"/>
                                        <w14:round/>
                                      </w14:textOutline>
                                    </w:rPr>
                                    <w:t>Contáctanos</w:t>
                                  </w:r>
                                </w:p>
                              </w:txbxContent>
                            </wps:txbx>
                            <wps:bodyPr rot="0" spcFirstLastPara="1"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051A919"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Cinta hacia abajo 20" o:spid="_x0000_s1027" type="#_x0000_t53" style="position:absolute;margin-left:3.15pt;margin-top:5.4pt;width:227.2pt;height:5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" adj="3000,7200" fillcolor="#319c9c" strokecolor="#74cbc8" strokeweight=".5pt">
                      <v:fill color2="#5bffff" rotate="t" colors="0 #319c9c;.5 #4be0e0;1 #5bffff" focus="100%" type="gradient"/>
                      <v:stroke joinstyle="miter"/>
                      <v:textbox>
                        <w:txbxContent>
                          <w:p w14:paraId="645B0F47" w14:textId="62D81A72" w:rsidR="00A63E48" w:rsidRPr="008475A8" w:rsidRDefault="0072349D" w:rsidP="00317E75">
                            <w:pPr>
                              <w:spacing w:after="160" w:line="276" w:lineRule="auto"/>
                              <w:rPr>
                                <w:rFonts w:ascii="Times New Roman" w:eastAsia="Verdana" w:hAnsi="Times New Roman"/>
                                <w:b/>
                                <w:color w:val="009999"/>
                                <w:kern w:val="2"/>
                                <w:sz w:val="30"/>
                                <w:szCs w:val="30"/>
                                <w:lang w:eastAsia="ja-JP"/>
                                <w14:ligatures w14:val="standard"/>
                              </w:rPr>
                            </w:pPr>
                            <w:r w:rsidRPr="008475A8">
                              <w:rPr>
                                <w:rFonts w:ascii="Trebuchet MS" w:eastAsia="Trebuchet MS" w:hAnsi="Trebuchet MS"/>
                                <w:b/>
                                <w:bCs/>
                                <w:color w:val="7153A0"/>
                                <w:sz w:val="52"/>
                                <w:szCs w:val="48"/>
                                <w14:shadow w14:blurRad="12700" w14:dist="38100" w14:dir="2700000" w14:sx="100000" w14:sy="100000" w14:kx="0" w14:ky="0" w14:algn="tl">
                                  <w14:srgbClr w14:val="FFFFFF">
                                    <w14:lumMod w14:val="50000"/>
                                  </w14:srgbClr>
                                </w14:shadow>
                                <w14:textOutline w14:w="9525" w14:cap="flat" w14:cmpd="sng" w14:algn="ctr">
                                  <w14:solidFill>
                                    <w14:srgbClr w14:val="FFFFFF"/>
                                  </w14:solidFill>
                                  <w14:prstDash w14:val="solid"/>
                                  <w14:round/>
                                </w14:textOutline>
                              </w:rPr>
                              <w:t>Contáctanos</w:t>
                            </w:r>
                          </w:p>
                        </w:txbxContent>
                      </v:textbox>
                    </v:shape>
                  </w:pict>
                </mc:Fallback>
              </mc:AlternateContent>
            </w:r>
          </w:p>
          <w:p w14:paraId="3FDD36F4" w14:textId="443A9363" w:rsidR="00A63E48" w:rsidRPr="001501F1" w:rsidRDefault="00A63E48" w:rsidP="00317E75">
            <w:pPr>
              <w:spacing w:after="160" w:line="276" w:lineRule="auto"/>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pPr>
          </w:p>
          <w:p w14:paraId="103CB54B" w14:textId="16CE1B42" w:rsidR="00A63E48" w:rsidRPr="001501F1" w:rsidRDefault="008C1F37" w:rsidP="00317E75">
            <w:pPr>
              <w:spacing w:after="160" w:line="276" w:lineRule="auto"/>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pPr>
            <w:r w:rsidRPr="001501F1">
              <w:rPr>
                <w:rFonts w:ascii="Times New Roman" w:eastAsia="Verdana" w:hAnsi="Times New Roman"/>
                <w:b/>
                <w:noProof/>
                <w:color w:val="907CB3"/>
                <w:kern w:val="2"/>
                <w:sz w:val="30"/>
                <w:szCs w:val="30"/>
                <w:lang w:eastAsia="ja-JP"/>
              </w:rPr>
              <w:drawing>
                <wp:anchor distT="0" distB="0" distL="114300" distR="114300" simplePos="0" relativeHeight="251667456" behindDoc="1" locked="0" layoutInCell="1" allowOverlap="1" wp14:anchorId="5F25C23E" wp14:editId="79786668">
                  <wp:simplePos x="0" y="0"/>
                  <wp:positionH relativeFrom="column">
                    <wp:posOffset>126365</wp:posOffset>
                  </wp:positionH>
                  <wp:positionV relativeFrom="paragraph">
                    <wp:posOffset>331470</wp:posOffset>
                  </wp:positionV>
                  <wp:extent cx="276860" cy="276860"/>
                  <wp:effectExtent l="0" t="0" r="8890" b="8890"/>
                  <wp:wrapTight wrapText="bothSides">
                    <wp:wrapPolygon edited="0">
                      <wp:start x="7431" y="0"/>
                      <wp:lineTo x="1486" y="2972"/>
                      <wp:lineTo x="0" y="8917"/>
                      <wp:lineTo x="0" y="20807"/>
                      <wp:lineTo x="20807" y="20807"/>
                      <wp:lineTo x="20807" y="8917"/>
                      <wp:lineTo x="19321" y="2972"/>
                      <wp:lineTo x="13376" y="0"/>
                      <wp:lineTo x="7431" y="0"/>
                    </wp:wrapPolygon>
                  </wp:wrapTight>
                  <wp:docPr id="3" name="Gráfico 3" descr="Correo electrónic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Correo electrónico con relleno sólido"/>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76860" cy="276860"/>
                          </a:xfrm>
                          <a:prstGeom prst="rect">
                            <a:avLst/>
                          </a:prstGeom>
                        </pic:spPr>
                      </pic:pic>
                    </a:graphicData>
                  </a:graphic>
                  <wp14:sizeRelH relativeFrom="margin">
                    <wp14:pctWidth>0</wp14:pctWidth>
                  </wp14:sizeRelH>
                  <wp14:sizeRelV relativeFrom="margin">
                    <wp14:pctHeight>0</wp14:pctHeight>
                  </wp14:sizeRelV>
                </wp:anchor>
              </w:drawing>
            </w:r>
          </w:p>
          <w:p w14:paraId="76ED7C0A" w14:textId="79FDC07B" w:rsidR="00A63E48" w:rsidRPr="001501F1" w:rsidRDefault="00A63E48" w:rsidP="00317E75">
            <w:pPr>
              <w:spacing w:after="160" w:line="276" w:lineRule="auto"/>
              <w:rPr>
                <w:rFonts w:ascii="Times New Roman" w:eastAsia="Verdana" w:hAnsi="Times New Roman"/>
                <w:b/>
                <w:color w:val="009999"/>
                <w:kern w:val="2"/>
                <w:sz w:val="30"/>
                <w:szCs w:val="30"/>
                <w:lang w:eastAsia="ja-JP"/>
                <w14:ligatures w14:val="standard"/>
              </w:rPr>
            </w:pPr>
            <w:r w:rsidRPr="001501F1">
              <w:rPr>
                <w:rFonts w:ascii="Times New Roman" w:eastAsia="Verdana" w:hAnsi="Times New Roman"/>
                <w:b/>
                <w:color w:val="009999"/>
                <w:kern w:val="2"/>
                <w:sz w:val="30"/>
                <w:szCs w:val="30"/>
                <w:lang w:eastAsia="ja-JP"/>
                <w14:ligatures w14:val="standard"/>
              </w:rPr>
              <w:t xml:space="preserve"> QR_Fast_app@outlook.com </w:t>
            </w:r>
          </w:p>
          <w:p w14:paraId="4D9A8B3A" w14:textId="6C248B3B" w:rsidR="00C8148F" w:rsidRPr="001501F1" w:rsidRDefault="008C1F37" w:rsidP="00317E75">
            <w:pPr>
              <w:spacing w:after="160" w:line="276" w:lineRule="auto"/>
              <w:jc w:val="center"/>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pPr>
            <w:r w:rsidRPr="001501F1">
              <w:rPr>
                <w:rFonts w:ascii="Times New Roman" w:eastAsia="Verdana" w:hAnsi="Times New Roman"/>
                <w:b/>
                <w:noProof/>
                <w:color w:val="009999"/>
                <w:kern w:val="2"/>
                <w:sz w:val="30"/>
                <w:szCs w:val="30"/>
                <w:lang w:eastAsia="ja-JP"/>
              </w:rPr>
              <w:drawing>
                <wp:anchor distT="0" distB="0" distL="114300" distR="114300" simplePos="0" relativeHeight="251666432" behindDoc="1" locked="0" layoutInCell="1" allowOverlap="1" wp14:anchorId="3689C3A7" wp14:editId="48D83F0F">
                  <wp:simplePos x="0" y="0"/>
                  <wp:positionH relativeFrom="column">
                    <wp:posOffset>-22860</wp:posOffset>
                  </wp:positionH>
                  <wp:positionV relativeFrom="paragraph">
                    <wp:posOffset>341630</wp:posOffset>
                  </wp:positionV>
                  <wp:extent cx="247650" cy="247650"/>
                  <wp:effectExtent l="0" t="0" r="0" b="0"/>
                  <wp:wrapTight wrapText="bothSides">
                    <wp:wrapPolygon edited="0">
                      <wp:start x="1662" y="0"/>
                      <wp:lineTo x="1662" y="19938"/>
                      <wp:lineTo x="18277" y="19938"/>
                      <wp:lineTo x="18277" y="0"/>
                      <wp:lineTo x="1662" y="0"/>
                    </wp:wrapPolygon>
                  </wp:wrapTight>
                  <wp:docPr id="1" name="Gráfico 1" descr="Smartphon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Smartphone con relleno sólido"/>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rsidR="00A63E48" w:rsidRPr="001501F1">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t>Atención a Usuarios:</w:t>
            </w:r>
          </w:p>
          <w:p w14:paraId="0FBC7117" w14:textId="1C63E444" w:rsidR="00A63E48" w:rsidRPr="001501F1" w:rsidRDefault="008C1F37" w:rsidP="00317E75">
            <w:pPr>
              <w:spacing w:after="160" w:line="276" w:lineRule="auto"/>
              <w:rPr>
                <w:rFonts w:ascii="Times New Roman" w:eastAsia="Verdana" w:hAnsi="Times New Roman"/>
                <w:b/>
                <w:color w:val="009999"/>
                <w:kern w:val="2"/>
                <w:sz w:val="30"/>
                <w:szCs w:val="30"/>
                <w:lang w:eastAsia="ja-JP"/>
                <w14:ligatures w14:val="standard"/>
              </w:rPr>
            </w:pPr>
            <w:r w:rsidRPr="001501F1">
              <w:rPr>
                <w:rFonts w:ascii="Times New Roman" w:eastAsia="Verdana" w:hAnsi="Times New Roman"/>
                <w:b/>
                <w:noProof/>
                <w:color w:val="009999"/>
                <w:kern w:val="2"/>
                <w:sz w:val="30"/>
                <w:szCs w:val="30"/>
                <w:lang w:eastAsia="ja-JP"/>
              </w:rPr>
              <w:drawing>
                <wp:anchor distT="0" distB="0" distL="114300" distR="114300" simplePos="0" relativeHeight="251665408" behindDoc="1" locked="0" layoutInCell="1" allowOverlap="1" wp14:anchorId="39939AE1" wp14:editId="5A7B67FA">
                  <wp:simplePos x="0" y="0"/>
                  <wp:positionH relativeFrom="column">
                    <wp:posOffset>-45720</wp:posOffset>
                  </wp:positionH>
                  <wp:positionV relativeFrom="paragraph">
                    <wp:posOffset>312420</wp:posOffset>
                  </wp:positionV>
                  <wp:extent cx="277495" cy="277495"/>
                  <wp:effectExtent l="0" t="0" r="0" b="8255"/>
                  <wp:wrapTight wrapText="bothSides">
                    <wp:wrapPolygon edited="0">
                      <wp:start x="4449" y="0"/>
                      <wp:lineTo x="4449" y="5931"/>
                      <wp:lineTo x="5931" y="17794"/>
                      <wp:lineTo x="7414" y="20760"/>
                      <wp:lineTo x="14828" y="20760"/>
                      <wp:lineTo x="16311" y="0"/>
                      <wp:lineTo x="4449" y="0"/>
                    </wp:wrapPolygon>
                  </wp:wrapTight>
                  <wp:docPr id="2" name="Gráfico 2" descr="Marcad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Marcador con relleno sólido"/>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77495" cy="277495"/>
                          </a:xfrm>
                          <a:prstGeom prst="rect">
                            <a:avLst/>
                          </a:prstGeom>
                        </pic:spPr>
                      </pic:pic>
                    </a:graphicData>
                  </a:graphic>
                  <wp14:sizeRelH relativeFrom="margin">
                    <wp14:pctWidth>0</wp14:pctWidth>
                  </wp14:sizeRelH>
                  <wp14:sizeRelV relativeFrom="margin">
                    <wp14:pctHeight>0</wp14:pctHeight>
                  </wp14:sizeRelV>
                </wp:anchor>
              </w:drawing>
            </w:r>
            <w:r w:rsidR="00A63E48" w:rsidRPr="001501F1">
              <w:rPr>
                <w:rFonts w:ascii="Times New Roman" w:eastAsia="Verdana" w:hAnsi="Times New Roman"/>
                <w:b/>
                <w:color w:val="009999"/>
                <w:kern w:val="2"/>
                <w:sz w:val="30"/>
                <w:szCs w:val="30"/>
                <w:lang w:eastAsia="ja-JP"/>
                <w14:ligatures w14:val="standard"/>
              </w:rPr>
              <w:t>55-64-98-16-05</w:t>
            </w:r>
          </w:p>
          <w:p w14:paraId="4D6F9CC6" w14:textId="594718E4" w:rsidR="00A63E48" w:rsidRPr="001501F1" w:rsidRDefault="00C8148F" w:rsidP="00317E75">
            <w:pPr>
              <w:spacing w:after="160" w:line="276" w:lineRule="auto"/>
              <w:rPr>
                <w:rFonts w:ascii="Times New Roman" w:eastAsia="Verdana" w:hAnsi="Times New Roman"/>
                <w:b/>
                <w:color w:val="009999"/>
                <w:kern w:val="2"/>
                <w:sz w:val="30"/>
                <w:szCs w:val="30"/>
                <w:lang w:eastAsia="ja-JP"/>
                <w14:ligatures w14:val="standard"/>
              </w:rPr>
            </w:pPr>
            <w:r w:rsidRPr="001501F1">
              <w:rPr>
                <w:rFonts w:ascii="Times New Roman" w:eastAsia="Verdana" w:hAnsi="Times New Roman"/>
                <w:b/>
                <w:color w:val="009999"/>
                <w:kern w:val="2"/>
                <w:sz w:val="30"/>
                <w:szCs w:val="30"/>
                <w:lang w:eastAsia="ja-JP"/>
                <w14:ligatures w14:val="standard"/>
              </w:rPr>
              <w:t xml:space="preserve">Av. Juan de Dios Bátiz s/n esq. Av. Miguel Othón de </w:t>
            </w:r>
            <w:r w:rsidR="001501F1" w:rsidRPr="001501F1">
              <w:rPr>
                <w:rFonts w:ascii="Times New Roman" w:eastAsia="Verdana" w:hAnsi="Times New Roman"/>
                <w:b/>
                <w:color w:val="009999"/>
                <w:kern w:val="2"/>
                <w:sz w:val="30"/>
                <w:szCs w:val="30"/>
                <w:lang w:eastAsia="ja-JP"/>
                <w14:ligatures w14:val="standard"/>
              </w:rPr>
              <w:t>Mendizábal</w:t>
            </w:r>
            <w:r w:rsidRPr="001501F1">
              <w:rPr>
                <w:rFonts w:ascii="Times New Roman" w:eastAsia="Verdana" w:hAnsi="Times New Roman"/>
                <w:b/>
                <w:color w:val="009999"/>
                <w:kern w:val="2"/>
                <w:sz w:val="30"/>
                <w:szCs w:val="30"/>
                <w:lang w:eastAsia="ja-JP"/>
                <w14:ligatures w14:val="standard"/>
              </w:rPr>
              <w:t>. Colonia Lindavista. Alcald</w:t>
            </w:r>
            <w:r w:rsidR="008C1F37" w:rsidRPr="001501F1">
              <w:rPr>
                <w:rFonts w:ascii="Times New Roman" w:eastAsia="Verdana" w:hAnsi="Times New Roman"/>
                <w:b/>
                <w:color w:val="009999"/>
                <w:kern w:val="2"/>
                <w:sz w:val="30"/>
                <w:szCs w:val="30"/>
                <w:lang w:eastAsia="ja-JP"/>
                <w14:ligatures w14:val="standard"/>
              </w:rPr>
              <w:t>í</w:t>
            </w:r>
            <w:r w:rsidRPr="001501F1">
              <w:rPr>
                <w:rFonts w:ascii="Times New Roman" w:eastAsia="Verdana" w:hAnsi="Times New Roman"/>
                <w:b/>
                <w:color w:val="009999"/>
                <w:kern w:val="2"/>
                <w:sz w:val="30"/>
                <w:szCs w:val="30"/>
                <w:lang w:eastAsia="ja-JP"/>
                <w14:ligatures w14:val="standard"/>
              </w:rPr>
              <w:t>a: Gustavo A. Madero. C. P. 07738. Ciudad de México.</w:t>
            </w:r>
          </w:p>
          <w:p w14:paraId="4B4B30BC" w14:textId="57F9C11A" w:rsidR="00A63E48" w:rsidRPr="001501F1" w:rsidRDefault="008C1F37" w:rsidP="00317E75">
            <w:pPr>
              <w:spacing w:after="160" w:line="276" w:lineRule="auto"/>
              <w:jc w:val="center"/>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pPr>
            <w:r w:rsidRPr="001501F1">
              <w:rPr>
                <w:rFonts w:ascii="Times New Roman" w:eastAsia="Verdana" w:hAnsi="Times New Roman"/>
                <w:b/>
                <w:noProof/>
                <w:color w:val="907CB3"/>
                <w:kern w:val="2"/>
                <w:sz w:val="30"/>
                <w:szCs w:val="30"/>
                <w:lang w:eastAsia="ja-JP"/>
              </w:rPr>
              <w:drawing>
                <wp:anchor distT="0" distB="0" distL="114300" distR="114300" simplePos="0" relativeHeight="251668480" behindDoc="1" locked="0" layoutInCell="1" allowOverlap="1" wp14:anchorId="341AD2CD" wp14:editId="6BA1B024">
                  <wp:simplePos x="0" y="0"/>
                  <wp:positionH relativeFrom="column">
                    <wp:posOffset>-67310</wp:posOffset>
                  </wp:positionH>
                  <wp:positionV relativeFrom="paragraph">
                    <wp:posOffset>317500</wp:posOffset>
                  </wp:positionV>
                  <wp:extent cx="276860" cy="276860"/>
                  <wp:effectExtent l="0" t="0" r="0" b="8890"/>
                  <wp:wrapNone/>
                  <wp:docPr id="4" name="Gráfico 4" desc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 con relleno sólido"/>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6860" cy="276860"/>
                          </a:xfrm>
                          <a:prstGeom prst="rect">
                            <a:avLst/>
                          </a:prstGeom>
                        </pic:spPr>
                      </pic:pic>
                    </a:graphicData>
                  </a:graphic>
                  <wp14:sizeRelH relativeFrom="margin">
                    <wp14:pctWidth>0</wp14:pctWidth>
                  </wp14:sizeRelH>
                  <wp14:sizeRelV relativeFrom="margin">
                    <wp14:pctHeight>0</wp14:pctHeight>
                  </wp14:sizeRelV>
                </wp:anchor>
              </w:drawing>
            </w:r>
            <w:r w:rsidR="00A63E48" w:rsidRPr="001501F1">
              <w:rPr>
                <w:rFonts w:ascii="Times New Roman" w:eastAsia="Verdana" w:hAnsi="Times New Roman"/>
                <w:b/>
                <w:color w:val="907CB3"/>
                <w:kern w:val="2"/>
                <w:sz w:val="30"/>
                <w:szCs w:val="30"/>
                <w:lang w:eastAsia="ja-JP"/>
                <w14:textFill>
                  <w14:solidFill>
                    <w14:srgbClr w14:val="907CB3">
                      <w14:lumMod w14:val="75000"/>
                    </w14:srgbClr>
                  </w14:solidFill>
                </w14:textFill>
                <w14:ligatures w14:val="standard"/>
              </w:rPr>
              <w:t>Visítanos en Nuestra Página Web:</w:t>
            </w:r>
          </w:p>
          <w:p w14:paraId="4CDE12DC" w14:textId="5823FC6E" w:rsidR="00946E3C" w:rsidRPr="000B73D4" w:rsidRDefault="000B73D4" w:rsidP="00317E75">
            <w:pPr>
              <w:pStyle w:val="Contacto"/>
              <w:jc w:val="left"/>
              <w:rPr>
                <w:sz w:val="26"/>
                <w:szCs w:val="26"/>
              </w:rPr>
            </w:pPr>
            <w:r>
              <w:rPr>
                <w:rFonts w:ascii="Times New Roman" w:eastAsia="Verdana" w:hAnsi="Times New Roman"/>
                <w:b/>
                <w:color w:val="009999"/>
                <w:kern w:val="2"/>
                <w:sz w:val="25"/>
                <w:szCs w:val="25"/>
                <w:lang w:eastAsia="ja-JP"/>
                <w14:ligatures w14:val="standard"/>
              </w:rPr>
              <w:t xml:space="preserve">    </w:t>
            </w:r>
            <w:r w:rsidRPr="000B73D4">
              <w:rPr>
                <w:rFonts w:ascii="Times New Roman" w:eastAsia="Verdana" w:hAnsi="Times New Roman"/>
                <w:b/>
                <w:color w:val="009999"/>
                <w:kern w:val="2"/>
                <w:sz w:val="26"/>
                <w:szCs w:val="26"/>
                <w:lang w:eastAsia="ja-JP"/>
                <w14:ligatures w14:val="standard"/>
              </w:rPr>
              <w:t xml:space="preserve"> https://jossieblancas.wixsite.com/qrfast</w:t>
            </w:r>
          </w:p>
        </w:tc>
        <w:tc>
          <w:tcPr>
            <w:tcW w:w="149" w:type="pct"/>
            <w:gridSpan w:val="2"/>
          </w:tcPr>
          <w:p w14:paraId="7E864D12" w14:textId="0F1B3CFE" w:rsidR="008A67F7" w:rsidRPr="001501F1" w:rsidRDefault="00775D80" w:rsidP="00317E75">
            <w:r>
              <w:rPr>
                <w:rFonts w:ascii="Times New Roman"/>
                <w:noProof/>
                <w:sz w:val="20"/>
              </w:rPr>
              <w:drawing>
                <wp:anchor distT="0" distB="0" distL="114300" distR="114300" simplePos="0" relativeHeight="251725824" behindDoc="1" locked="0" layoutInCell="1" allowOverlap="1" wp14:anchorId="6C8E8030" wp14:editId="59A00EAC">
                  <wp:simplePos x="0" y="0"/>
                  <wp:positionH relativeFrom="margin">
                    <wp:posOffset>126365</wp:posOffset>
                  </wp:positionH>
                  <wp:positionV relativeFrom="paragraph">
                    <wp:posOffset>1910715</wp:posOffset>
                  </wp:positionV>
                  <wp:extent cx="3072765" cy="3099435"/>
                  <wp:effectExtent l="0" t="0" r="0" b="5715"/>
                  <wp:wrapNone/>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2765" cy="309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01F1">
              <w:rPr>
                <w:rFonts w:ascii="Verdana" w:eastAsia="Verdana" w:hAnsi="Verdana"/>
                <w:noProof/>
                <w:color w:val="262626"/>
                <w:kern w:val="2"/>
                <w:szCs w:val="22"/>
                <w:lang w:eastAsia="ja-JP"/>
                <w14:ligatures w14:val="standard"/>
              </w:rPr>
              <mc:AlternateContent>
                <mc:Choice Requires="wpg">
                  <w:drawing>
                    <wp:anchor distT="0" distB="0" distL="114300" distR="114300" simplePos="0" relativeHeight="251682816" behindDoc="1" locked="0" layoutInCell="1" allowOverlap="1" wp14:anchorId="2B0EBDF5" wp14:editId="2786705F">
                      <wp:simplePos x="0" y="0"/>
                      <wp:positionH relativeFrom="column">
                        <wp:posOffset>203200</wp:posOffset>
                      </wp:positionH>
                      <wp:positionV relativeFrom="paragraph">
                        <wp:posOffset>2061210</wp:posOffset>
                      </wp:positionV>
                      <wp:extent cx="914400" cy="914400"/>
                      <wp:effectExtent l="0" t="0" r="0" b="0"/>
                      <wp:wrapNone/>
                      <wp:docPr id="64" name="Gráfico 72" descr="Burbujas con relleno sólido"/>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wps:wsp>
                              <wps:cNvPr id="65" name="Forma libre: forma 65"/>
                              <wps:cNvSpPr/>
                              <wps:spPr>
                                <a:xfrm>
                                  <a:off x="364331" y="276225"/>
                                  <a:ext cx="285337" cy="271653"/>
                                </a:xfrm>
                                <a:custGeom>
                                  <a:avLst/>
                                  <a:gdLst>
                                    <a:gd name="connsiteX0" fmla="*/ 142875 w 285337"/>
                                    <a:gd name="connsiteY0" fmla="*/ 0 h 271653"/>
                                    <a:gd name="connsiteX1" fmla="*/ 0 w 285337"/>
                                    <a:gd name="connsiteY1" fmla="*/ 142875 h 271653"/>
                                    <a:gd name="connsiteX2" fmla="*/ 0 w 285337"/>
                                    <a:gd name="connsiteY2" fmla="*/ 152400 h 271653"/>
                                    <a:gd name="connsiteX3" fmla="*/ 190228 w 285337"/>
                                    <a:gd name="connsiteY3" fmla="*/ 218080 h 271653"/>
                                    <a:gd name="connsiteX4" fmla="*/ 204311 w 285337"/>
                                    <a:gd name="connsiteY4" fmla="*/ 271653 h 271653"/>
                                    <a:gd name="connsiteX5" fmla="*/ 271208 w 285337"/>
                                    <a:gd name="connsiteY5" fmla="*/ 80993 h 271653"/>
                                    <a:gd name="connsiteX6" fmla="*/ 142875 w 285337"/>
                                    <a:gd name="connsiteY6" fmla="*/ 0 h 271653"/>
                                    <a:gd name="connsiteX7" fmla="*/ 238125 w 285337"/>
                                    <a:gd name="connsiteY7" fmla="*/ 133350 h 271653"/>
                                    <a:gd name="connsiteX8" fmla="*/ 228600 w 285337"/>
                                    <a:gd name="connsiteY8" fmla="*/ 123825 h 271653"/>
                                    <a:gd name="connsiteX9" fmla="*/ 161925 w 285337"/>
                                    <a:gd name="connsiteY9" fmla="*/ 57150 h 271653"/>
                                    <a:gd name="connsiteX10" fmla="*/ 152400 w 285337"/>
                                    <a:gd name="connsiteY10" fmla="*/ 47625 h 271653"/>
                                    <a:gd name="connsiteX11" fmla="*/ 161925 w 285337"/>
                                    <a:gd name="connsiteY11" fmla="*/ 38100 h 271653"/>
                                    <a:gd name="connsiteX12" fmla="*/ 247650 w 285337"/>
                                    <a:gd name="connsiteY12" fmla="*/ 123825 h 271653"/>
                                    <a:gd name="connsiteX13" fmla="*/ 238125 w 285337"/>
                                    <a:gd name="connsiteY13" fmla="*/ 133350 h 2716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337" h="271653">
                                      <a:moveTo>
                                        <a:pt x="142875" y="0"/>
                                      </a:moveTo>
                                      <a:cubicBezTo>
                                        <a:pt x="63967" y="0"/>
                                        <a:pt x="0" y="63967"/>
                                        <a:pt x="0" y="142875"/>
                                      </a:cubicBezTo>
                                      <a:cubicBezTo>
                                        <a:pt x="0" y="146018"/>
                                        <a:pt x="0" y="149066"/>
                                        <a:pt x="0" y="152400"/>
                                      </a:cubicBezTo>
                                      <a:cubicBezTo>
                                        <a:pt x="70667" y="118007"/>
                                        <a:pt x="155835" y="147413"/>
                                        <a:pt x="190228" y="218080"/>
                                      </a:cubicBezTo>
                                      <a:cubicBezTo>
                                        <a:pt x="198387" y="234843"/>
                                        <a:pt x="203171" y="253045"/>
                                        <a:pt x="204311" y="271653"/>
                                      </a:cubicBezTo>
                                      <a:cubicBezTo>
                                        <a:pt x="275433" y="237476"/>
                                        <a:pt x="305385" y="152115"/>
                                        <a:pt x="271208" y="80993"/>
                                      </a:cubicBezTo>
                                      <a:cubicBezTo>
                                        <a:pt x="247489" y="31631"/>
                                        <a:pt x="197640" y="171"/>
                                        <a:pt x="142875" y="0"/>
                                      </a:cubicBezTo>
                                      <a:close/>
                                      <a:moveTo>
                                        <a:pt x="238125" y="133350"/>
                                      </a:moveTo>
                                      <a:cubicBezTo>
                                        <a:pt x="232864" y="133350"/>
                                        <a:pt x="228600" y="129086"/>
                                        <a:pt x="228600" y="123825"/>
                                      </a:cubicBezTo>
                                      <a:cubicBezTo>
                                        <a:pt x="228600" y="87001"/>
                                        <a:pt x="198749" y="57150"/>
                                        <a:pt x="161925" y="57150"/>
                                      </a:cubicBezTo>
                                      <a:cubicBezTo>
                                        <a:pt x="156664" y="57150"/>
                                        <a:pt x="152400" y="52886"/>
                                        <a:pt x="152400" y="47625"/>
                                      </a:cubicBezTo>
                                      <a:cubicBezTo>
                                        <a:pt x="152400" y="42364"/>
                                        <a:pt x="156664" y="38100"/>
                                        <a:pt x="161925" y="38100"/>
                                      </a:cubicBezTo>
                                      <a:cubicBezTo>
                                        <a:pt x="209270" y="38100"/>
                                        <a:pt x="247650" y="76480"/>
                                        <a:pt x="247650" y="123825"/>
                                      </a:cubicBezTo>
                                      <a:cubicBezTo>
                                        <a:pt x="247650" y="129086"/>
                                        <a:pt x="243386" y="133350"/>
                                        <a:pt x="238125" y="133350"/>
                                      </a:cubicBezTo>
                                      <a:close/>
                                    </a:path>
                                  </a:pathLst>
                                </a:custGeom>
                                <a:solidFill>
                                  <a:srgbClr val="74CBC8">
                                    <a:lumMod val="75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orma libre: forma 66"/>
                              <wps:cNvSpPr/>
                              <wps:spPr>
                                <a:xfrm>
                                  <a:off x="302418" y="433387"/>
                                  <a:ext cx="247650" cy="247650"/>
                                </a:xfrm>
                                <a:custGeom>
                                  <a:avLst/>
                                  <a:gdLst>
                                    <a:gd name="connsiteX0" fmla="*/ 123825 w 247650"/>
                                    <a:gd name="connsiteY0" fmla="*/ 0 h 247650"/>
                                    <a:gd name="connsiteX1" fmla="*/ 0 w 247650"/>
                                    <a:gd name="connsiteY1" fmla="*/ 123825 h 247650"/>
                                    <a:gd name="connsiteX2" fmla="*/ 123825 w 247650"/>
                                    <a:gd name="connsiteY2" fmla="*/ 247650 h 247650"/>
                                    <a:gd name="connsiteX3" fmla="*/ 247650 w 247650"/>
                                    <a:gd name="connsiteY3" fmla="*/ 123825 h 247650"/>
                                    <a:gd name="connsiteX4" fmla="*/ 123825 w 247650"/>
                                    <a:gd name="connsiteY4" fmla="*/ 0 h 247650"/>
                                    <a:gd name="connsiteX5" fmla="*/ 200025 w 247650"/>
                                    <a:gd name="connsiteY5" fmla="*/ 114300 h 247650"/>
                                    <a:gd name="connsiteX6" fmla="*/ 190500 w 247650"/>
                                    <a:gd name="connsiteY6" fmla="*/ 104775 h 247650"/>
                                    <a:gd name="connsiteX7" fmla="*/ 142875 w 247650"/>
                                    <a:gd name="connsiteY7" fmla="*/ 57150 h 247650"/>
                                    <a:gd name="connsiteX8" fmla="*/ 133350 w 247650"/>
                                    <a:gd name="connsiteY8" fmla="*/ 47625 h 247650"/>
                                    <a:gd name="connsiteX9" fmla="*/ 142875 w 247650"/>
                                    <a:gd name="connsiteY9" fmla="*/ 38100 h 247650"/>
                                    <a:gd name="connsiteX10" fmla="*/ 209550 w 247650"/>
                                    <a:gd name="connsiteY10" fmla="*/ 104775 h 247650"/>
                                    <a:gd name="connsiteX11" fmla="*/ 200025 w 247650"/>
                                    <a:gd name="connsiteY11" fmla="*/ 114300 h 247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7650" h="247650">
                                      <a:moveTo>
                                        <a:pt x="123825" y="0"/>
                                      </a:moveTo>
                                      <a:cubicBezTo>
                                        <a:pt x="55438" y="0"/>
                                        <a:pt x="0" y="55438"/>
                                        <a:pt x="0" y="123825"/>
                                      </a:cubicBezTo>
                                      <a:cubicBezTo>
                                        <a:pt x="0" y="192212"/>
                                        <a:pt x="55438" y="247650"/>
                                        <a:pt x="123825" y="247650"/>
                                      </a:cubicBezTo>
                                      <a:cubicBezTo>
                                        <a:pt x="192212" y="247650"/>
                                        <a:pt x="247650" y="192212"/>
                                        <a:pt x="247650" y="123825"/>
                                      </a:cubicBezTo>
                                      <a:cubicBezTo>
                                        <a:pt x="247650" y="55438"/>
                                        <a:pt x="192212" y="0"/>
                                        <a:pt x="123825" y="0"/>
                                      </a:cubicBezTo>
                                      <a:close/>
                                      <a:moveTo>
                                        <a:pt x="200025" y="114300"/>
                                      </a:moveTo>
                                      <a:cubicBezTo>
                                        <a:pt x="194764" y="114300"/>
                                        <a:pt x="190500" y="110036"/>
                                        <a:pt x="190500" y="104775"/>
                                      </a:cubicBezTo>
                                      <a:cubicBezTo>
                                        <a:pt x="190500" y="78473"/>
                                        <a:pt x="169177" y="57150"/>
                                        <a:pt x="142875" y="57150"/>
                                      </a:cubicBezTo>
                                      <a:cubicBezTo>
                                        <a:pt x="137614" y="57150"/>
                                        <a:pt x="133350" y="52886"/>
                                        <a:pt x="133350" y="47625"/>
                                      </a:cubicBezTo>
                                      <a:cubicBezTo>
                                        <a:pt x="133350" y="42364"/>
                                        <a:pt x="137614" y="38100"/>
                                        <a:pt x="142875" y="38100"/>
                                      </a:cubicBezTo>
                                      <a:cubicBezTo>
                                        <a:pt x="179699" y="38100"/>
                                        <a:pt x="209550" y="67951"/>
                                        <a:pt x="209550" y="104775"/>
                                      </a:cubicBezTo>
                                      <a:cubicBezTo>
                                        <a:pt x="209550" y="110036"/>
                                        <a:pt x="205286" y="114300"/>
                                        <a:pt x="200025" y="114300"/>
                                      </a:cubicBezTo>
                                      <a:close/>
                                    </a:path>
                                  </a:pathLst>
                                </a:custGeom>
                                <a:solidFill>
                                  <a:srgbClr val="74CBC8">
                                    <a:lumMod val="75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Forma libre: forma 67"/>
                              <wps:cNvSpPr/>
                              <wps:spPr>
                                <a:xfrm>
                                  <a:off x="150018" y="280987"/>
                                  <a:ext cx="171450" cy="171450"/>
                                </a:xfrm>
                                <a:custGeom>
                                  <a:avLst/>
                                  <a:gdLst>
                                    <a:gd name="connsiteX0" fmla="*/ 85725 w 171450"/>
                                    <a:gd name="connsiteY0" fmla="*/ 0 h 171450"/>
                                    <a:gd name="connsiteX1" fmla="*/ 0 w 171450"/>
                                    <a:gd name="connsiteY1" fmla="*/ 85725 h 171450"/>
                                    <a:gd name="connsiteX2" fmla="*/ 85725 w 171450"/>
                                    <a:gd name="connsiteY2" fmla="*/ 171450 h 171450"/>
                                    <a:gd name="connsiteX3" fmla="*/ 171450 w 171450"/>
                                    <a:gd name="connsiteY3" fmla="*/ 85725 h 171450"/>
                                    <a:gd name="connsiteX4" fmla="*/ 85725 w 171450"/>
                                    <a:gd name="connsiteY4" fmla="*/ 0 h 171450"/>
                                    <a:gd name="connsiteX5" fmla="*/ 128588 w 171450"/>
                                    <a:gd name="connsiteY5" fmla="*/ 80963 h 171450"/>
                                    <a:gd name="connsiteX6" fmla="*/ 119063 w 171450"/>
                                    <a:gd name="connsiteY6" fmla="*/ 71438 h 171450"/>
                                    <a:gd name="connsiteX7" fmla="*/ 100013 w 171450"/>
                                    <a:gd name="connsiteY7" fmla="*/ 52388 h 171450"/>
                                    <a:gd name="connsiteX8" fmla="*/ 90488 w 171450"/>
                                    <a:gd name="connsiteY8" fmla="*/ 42863 h 171450"/>
                                    <a:gd name="connsiteX9" fmla="*/ 100013 w 171450"/>
                                    <a:gd name="connsiteY9" fmla="*/ 33338 h 171450"/>
                                    <a:gd name="connsiteX10" fmla="*/ 138113 w 171450"/>
                                    <a:gd name="connsiteY10" fmla="*/ 71438 h 171450"/>
                                    <a:gd name="connsiteX11" fmla="*/ 128588 w 171450"/>
                                    <a:gd name="connsiteY11" fmla="*/ 80963 h 171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71450" h="171450">
                                      <a:moveTo>
                                        <a:pt x="85725" y="0"/>
                                      </a:moveTo>
                                      <a:cubicBezTo>
                                        <a:pt x="38380" y="0"/>
                                        <a:pt x="0" y="38380"/>
                                        <a:pt x="0" y="85725"/>
                                      </a:cubicBezTo>
                                      <a:cubicBezTo>
                                        <a:pt x="0" y="133070"/>
                                        <a:pt x="38380" y="171450"/>
                                        <a:pt x="85725" y="171450"/>
                                      </a:cubicBezTo>
                                      <a:cubicBezTo>
                                        <a:pt x="133070" y="171450"/>
                                        <a:pt x="171450" y="133070"/>
                                        <a:pt x="171450" y="85725"/>
                                      </a:cubicBezTo>
                                      <a:cubicBezTo>
                                        <a:pt x="171450" y="38380"/>
                                        <a:pt x="133070" y="0"/>
                                        <a:pt x="85725" y="0"/>
                                      </a:cubicBezTo>
                                      <a:close/>
                                      <a:moveTo>
                                        <a:pt x="128588" y="80963"/>
                                      </a:moveTo>
                                      <a:cubicBezTo>
                                        <a:pt x="123327" y="80963"/>
                                        <a:pt x="119063" y="76698"/>
                                        <a:pt x="119063" y="71438"/>
                                      </a:cubicBezTo>
                                      <a:cubicBezTo>
                                        <a:pt x="119063" y="60916"/>
                                        <a:pt x="110534" y="52388"/>
                                        <a:pt x="100013" y="52388"/>
                                      </a:cubicBezTo>
                                      <a:cubicBezTo>
                                        <a:pt x="94752" y="52388"/>
                                        <a:pt x="90488" y="48123"/>
                                        <a:pt x="90488" y="42863"/>
                                      </a:cubicBezTo>
                                      <a:cubicBezTo>
                                        <a:pt x="90488" y="37602"/>
                                        <a:pt x="94752" y="33338"/>
                                        <a:pt x="100013" y="33338"/>
                                      </a:cubicBezTo>
                                      <a:cubicBezTo>
                                        <a:pt x="121054" y="33338"/>
                                        <a:pt x="138113" y="50396"/>
                                        <a:pt x="138113" y="71438"/>
                                      </a:cubicBezTo>
                                      <a:cubicBezTo>
                                        <a:pt x="138113" y="76698"/>
                                        <a:pt x="133848" y="80963"/>
                                        <a:pt x="128588" y="80963"/>
                                      </a:cubicBezTo>
                                      <a:close/>
                                    </a:path>
                                  </a:pathLst>
                                </a:custGeom>
                                <a:solidFill>
                                  <a:srgbClr val="74CBC8">
                                    <a:lumMod val="75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 name="Forma libre: forma 68"/>
                              <wps:cNvSpPr/>
                              <wps:spPr>
                                <a:xfrm>
                                  <a:off x="607218" y="642937"/>
                                  <a:ext cx="190500" cy="190500"/>
                                </a:xfrm>
                                <a:custGeom>
                                  <a:avLst/>
                                  <a:gdLst>
                                    <a:gd name="connsiteX0" fmla="*/ 95250 w 190500"/>
                                    <a:gd name="connsiteY0" fmla="*/ 0 h 190500"/>
                                    <a:gd name="connsiteX1" fmla="*/ 0 w 190500"/>
                                    <a:gd name="connsiteY1" fmla="*/ 95250 h 190500"/>
                                    <a:gd name="connsiteX2" fmla="*/ 95250 w 190500"/>
                                    <a:gd name="connsiteY2" fmla="*/ 190500 h 190500"/>
                                    <a:gd name="connsiteX3" fmla="*/ 190500 w 190500"/>
                                    <a:gd name="connsiteY3" fmla="*/ 95250 h 190500"/>
                                    <a:gd name="connsiteX4" fmla="*/ 95250 w 190500"/>
                                    <a:gd name="connsiteY4" fmla="*/ 0 h 190500"/>
                                    <a:gd name="connsiteX5" fmla="*/ 142875 w 190500"/>
                                    <a:gd name="connsiteY5" fmla="*/ 92107 h 190500"/>
                                    <a:gd name="connsiteX6" fmla="*/ 131731 w 190500"/>
                                    <a:gd name="connsiteY6" fmla="*/ 80963 h 190500"/>
                                    <a:gd name="connsiteX7" fmla="*/ 109538 w 190500"/>
                                    <a:gd name="connsiteY7" fmla="*/ 58769 h 190500"/>
                                    <a:gd name="connsiteX8" fmla="*/ 98393 w 190500"/>
                                    <a:gd name="connsiteY8" fmla="*/ 47625 h 190500"/>
                                    <a:gd name="connsiteX9" fmla="*/ 109538 w 190500"/>
                                    <a:gd name="connsiteY9" fmla="*/ 36481 h 190500"/>
                                    <a:gd name="connsiteX10" fmla="*/ 154019 w 190500"/>
                                    <a:gd name="connsiteY10" fmla="*/ 80963 h 190500"/>
                                    <a:gd name="connsiteX11" fmla="*/ 142875 w 190500"/>
                                    <a:gd name="connsiteY11" fmla="*/ 92107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90500" h="190500">
                                      <a:moveTo>
                                        <a:pt x="95250" y="0"/>
                                      </a:moveTo>
                                      <a:cubicBezTo>
                                        <a:pt x="42644" y="0"/>
                                        <a:pt x="0" y="42644"/>
                                        <a:pt x="0" y="95250"/>
                                      </a:cubicBezTo>
                                      <a:cubicBezTo>
                                        <a:pt x="0" y="147856"/>
                                        <a:pt x="42644" y="190500"/>
                                        <a:pt x="95250" y="190500"/>
                                      </a:cubicBezTo>
                                      <a:cubicBezTo>
                                        <a:pt x="147856" y="190500"/>
                                        <a:pt x="190500" y="147856"/>
                                        <a:pt x="190500" y="95250"/>
                                      </a:cubicBezTo>
                                      <a:cubicBezTo>
                                        <a:pt x="190500" y="42644"/>
                                        <a:pt x="147856" y="0"/>
                                        <a:pt x="95250" y="0"/>
                                      </a:cubicBezTo>
                                      <a:close/>
                                      <a:moveTo>
                                        <a:pt x="142875" y="92107"/>
                                      </a:moveTo>
                                      <a:cubicBezTo>
                                        <a:pt x="136742" y="92055"/>
                                        <a:pt x="131782" y="87096"/>
                                        <a:pt x="131731" y="80963"/>
                                      </a:cubicBezTo>
                                      <a:cubicBezTo>
                                        <a:pt x="131731" y="68706"/>
                                        <a:pt x="121794" y="58769"/>
                                        <a:pt x="109538" y="58769"/>
                                      </a:cubicBezTo>
                                      <a:cubicBezTo>
                                        <a:pt x="103382" y="58769"/>
                                        <a:pt x="98393" y="53780"/>
                                        <a:pt x="98393" y="47625"/>
                                      </a:cubicBezTo>
                                      <a:cubicBezTo>
                                        <a:pt x="98393" y="41470"/>
                                        <a:pt x="103382" y="36481"/>
                                        <a:pt x="109538" y="36481"/>
                                      </a:cubicBezTo>
                                      <a:cubicBezTo>
                                        <a:pt x="134082" y="36533"/>
                                        <a:pt x="153967" y="56418"/>
                                        <a:pt x="154019" y="80963"/>
                                      </a:cubicBezTo>
                                      <a:cubicBezTo>
                                        <a:pt x="153968" y="87096"/>
                                        <a:pt x="149008" y="92055"/>
                                        <a:pt x="142875" y="92107"/>
                                      </a:cubicBezTo>
                                      <a:close/>
                                    </a:path>
                                  </a:pathLst>
                                </a:custGeom>
                                <a:solidFill>
                                  <a:srgbClr val="74CBC8">
                                    <a:lumMod val="75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orma libre: forma 70"/>
                              <wps:cNvSpPr/>
                              <wps:spPr>
                                <a:xfrm>
                                  <a:off x="614648" y="145542"/>
                                  <a:ext cx="137540" cy="137540"/>
                                </a:xfrm>
                                <a:custGeom>
                                  <a:avLst/>
                                  <a:gdLst>
                                    <a:gd name="connsiteX0" fmla="*/ 137541 w 137540"/>
                                    <a:gd name="connsiteY0" fmla="*/ 68771 h 137540"/>
                                    <a:gd name="connsiteX1" fmla="*/ 68771 w 137540"/>
                                    <a:gd name="connsiteY1" fmla="*/ 137541 h 137540"/>
                                    <a:gd name="connsiteX2" fmla="*/ 0 w 137540"/>
                                    <a:gd name="connsiteY2" fmla="*/ 68771 h 137540"/>
                                    <a:gd name="connsiteX3" fmla="*/ 68771 w 137540"/>
                                    <a:gd name="connsiteY3" fmla="*/ 0 h 137540"/>
                                    <a:gd name="connsiteX4" fmla="*/ 137541 w 137540"/>
                                    <a:gd name="connsiteY4" fmla="*/ 68771 h 1375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7540" h="137540">
                                      <a:moveTo>
                                        <a:pt x="137541" y="68771"/>
                                      </a:moveTo>
                                      <a:cubicBezTo>
                                        <a:pt x="137541" y="106751"/>
                                        <a:pt x="106751" y="137541"/>
                                        <a:pt x="68771" y="137541"/>
                                      </a:cubicBezTo>
                                      <a:cubicBezTo>
                                        <a:pt x="30790" y="137541"/>
                                        <a:pt x="0" y="106751"/>
                                        <a:pt x="0" y="68771"/>
                                      </a:cubicBezTo>
                                      <a:cubicBezTo>
                                        <a:pt x="0" y="30790"/>
                                        <a:pt x="30790" y="0"/>
                                        <a:pt x="68771" y="0"/>
                                      </a:cubicBezTo>
                                      <a:cubicBezTo>
                                        <a:pt x="106751" y="0"/>
                                        <a:pt x="137541" y="30790"/>
                                        <a:pt x="137541" y="68771"/>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orma libre: forma 71"/>
                              <wps:cNvSpPr/>
                              <wps:spPr>
                                <a:xfrm>
                                  <a:off x="121443" y="633412"/>
                                  <a:ext cx="152400" cy="152400"/>
                                </a:xfrm>
                                <a:custGeom>
                                  <a:avLst/>
                                  <a:gdLst>
                                    <a:gd name="connsiteX0" fmla="*/ 152400 w 152400"/>
                                    <a:gd name="connsiteY0" fmla="*/ 76200 h 152400"/>
                                    <a:gd name="connsiteX1" fmla="*/ 76200 w 152400"/>
                                    <a:gd name="connsiteY1" fmla="*/ 152400 h 152400"/>
                                    <a:gd name="connsiteX2" fmla="*/ 0 w 152400"/>
                                    <a:gd name="connsiteY2" fmla="*/ 76200 h 152400"/>
                                    <a:gd name="connsiteX3" fmla="*/ 76200 w 152400"/>
                                    <a:gd name="connsiteY3" fmla="*/ 0 h 152400"/>
                                    <a:gd name="connsiteX4" fmla="*/ 152400 w 152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400" h="152400">
                                      <a:moveTo>
                                        <a:pt x="152400" y="76200"/>
                                      </a:moveTo>
                                      <a:cubicBezTo>
                                        <a:pt x="152400" y="118284"/>
                                        <a:pt x="118284" y="152400"/>
                                        <a:pt x="76200" y="152400"/>
                                      </a:cubicBezTo>
                                      <a:cubicBezTo>
                                        <a:pt x="34116" y="152400"/>
                                        <a:pt x="0" y="118284"/>
                                        <a:pt x="0" y="76200"/>
                                      </a:cubicBezTo>
                                      <a:cubicBezTo>
                                        <a:pt x="0" y="34116"/>
                                        <a:pt x="34116" y="0"/>
                                        <a:pt x="76200" y="0"/>
                                      </a:cubicBezTo>
                                      <a:cubicBezTo>
                                        <a:pt x="118284" y="0"/>
                                        <a:pt x="152400" y="34116"/>
                                        <a:pt x="152400" y="76200"/>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orma libre: forma 72"/>
                              <wps:cNvSpPr/>
                              <wps:spPr>
                                <a:xfrm>
                                  <a:off x="266985" y="78867"/>
                                  <a:ext cx="118490" cy="118490"/>
                                </a:xfrm>
                                <a:custGeom>
                                  <a:avLst/>
                                  <a:gdLst>
                                    <a:gd name="connsiteX0" fmla="*/ 118491 w 118490"/>
                                    <a:gd name="connsiteY0" fmla="*/ 59246 h 118490"/>
                                    <a:gd name="connsiteX1" fmla="*/ 59246 w 118490"/>
                                    <a:gd name="connsiteY1" fmla="*/ 118491 h 118490"/>
                                    <a:gd name="connsiteX2" fmla="*/ 0 w 118490"/>
                                    <a:gd name="connsiteY2" fmla="*/ 59245 h 118490"/>
                                    <a:gd name="connsiteX3" fmla="*/ 59246 w 118490"/>
                                    <a:gd name="connsiteY3" fmla="*/ 0 h 118490"/>
                                    <a:gd name="connsiteX4" fmla="*/ 118491 w 118490"/>
                                    <a:gd name="connsiteY4" fmla="*/ 59246 h 1184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490" h="118490">
                                      <a:moveTo>
                                        <a:pt x="118491" y="59246"/>
                                      </a:moveTo>
                                      <a:cubicBezTo>
                                        <a:pt x="118491" y="91966"/>
                                        <a:pt x="91966" y="118491"/>
                                        <a:pt x="59246" y="118491"/>
                                      </a:cubicBezTo>
                                      <a:cubicBezTo>
                                        <a:pt x="26525" y="118491"/>
                                        <a:pt x="0" y="91966"/>
                                        <a:pt x="0" y="59245"/>
                                      </a:cubicBezTo>
                                      <a:cubicBezTo>
                                        <a:pt x="0" y="26525"/>
                                        <a:pt x="26525" y="0"/>
                                        <a:pt x="59246" y="0"/>
                                      </a:cubicBezTo>
                                      <a:cubicBezTo>
                                        <a:pt x="91966" y="0"/>
                                        <a:pt x="118491" y="26525"/>
                                        <a:pt x="118491" y="59246"/>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orma libre: forma 84"/>
                              <wps:cNvSpPr/>
                              <wps:spPr>
                                <a:xfrm>
                                  <a:off x="135731" y="157162"/>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 name="Forma libre: forma 85"/>
                              <wps:cNvSpPr/>
                              <wps:spPr>
                                <a:xfrm>
                                  <a:off x="707231" y="528637"/>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Forma libre: forma 88"/>
                              <wps:cNvSpPr/>
                              <wps:spPr>
                                <a:xfrm>
                                  <a:off x="326231" y="738187"/>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09546A" id="Gráfico 72" o:spid="_x0000_s1026" alt="Burbujas con relleno sólido" style="position:absolute;margin-left:16pt;margin-top:162.3pt;width:1in;height:1in;z-index:-251633664;mso-width-relative:margin;mso-height-relative:margin"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">
                      <v:shape id="Forma libre: forma 65" o:spid="_x0000_s1027" style="position:absolute;left:3643;top:2762;width:2853;height:2716;visibility:visible;mso-wrap-style:square;v-text-anchor:middle" coordsize="285337,2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" path="m142875,c63967,,,63967,,142875v,3143,,6191,,9525c70667,118007,155835,147413,190228,218080v8159,16763,12943,34965,14083,53573c275433,237476,305385,152115,271208,80993,247489,31631,197640,171,142875,xm238125,133350v-5261,,-9525,-4264,-9525,-9525c228600,87001,198749,57150,161925,57150v-5261,,-9525,-4264,-9525,-9525c152400,42364,156664,38100,161925,38100v47345,,85725,38380,85725,85725c247650,129086,243386,133350,238125,133350xe" fillcolor="#41aeaa" stroked="f">
                        <v:stroke joinstyle="miter"/>
                        <v:path arrowok="t" o:connecttype="custom" o:connectlocs="142875,0;0,142875;0,152400;190228,218080;204311,271653;271208,80993;142875,0;238125,133350;228600,123825;161925,57150;152400,47625;161925,38100;247650,123825;238125,133350" o:connectangles="0,0,0,0,0,0,0,0,0,0,0,0,0,0"/>
                      </v:shape>
                      <v:shape id="Forma libre: forma 66" o:spid="_x0000_s1028" style="position:absolute;left:3024;top:4333;width:2476;height:2477;visibility:visible;mso-wrap-style:square;v-text-anchor:middle" coordsize="2476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" path="m123825,c55438,,,55438,,123825v,68387,55438,123825,123825,123825c192212,247650,247650,192212,247650,123825,247650,55438,192212,,123825,xm200025,114300v-5261,,-9525,-4264,-9525,-9525c190500,78473,169177,57150,142875,57150v-5261,,-9525,-4264,-9525,-9525c133350,42364,137614,38100,142875,38100v36824,,66675,29851,66675,66675c209550,110036,205286,114300,200025,114300xe" fillcolor="#41aeaa" stroked="f">
                        <v:stroke joinstyle="miter"/>
                        <v:path arrowok="t" o:connecttype="custom" o:connectlocs="123825,0;0,123825;123825,247650;247650,123825;123825,0;200025,114300;190500,104775;142875,57150;133350,47625;142875,38100;209550,104775;200025,114300" o:connectangles="0,0,0,0,0,0,0,0,0,0,0,0"/>
                      </v:shape>
                      <v:shape id="Forma libre: forma 67" o:spid="_x0000_s1029" style="position:absolute;left:1500;top:2809;width:1714;height:1715;visibility:visible;mso-wrap-style:square;v-text-anchor:middle" coordsize="1714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" path="m85725,c38380,,,38380,,85725v,47345,38380,85725,85725,85725c133070,171450,171450,133070,171450,85725,171450,38380,133070,,85725,xm128588,80963v-5261,,-9525,-4265,-9525,-9525c119063,60916,110534,52388,100013,52388v-5261,,-9525,-4265,-9525,-9525c90488,37602,94752,33338,100013,33338v21041,,38100,17058,38100,38100c138113,76698,133848,80963,128588,80963xe" fillcolor="#41aeaa" stroked="f">
                        <v:stroke joinstyle="miter"/>
                        <v:path arrowok="t" o:connecttype="custom" o:connectlocs="85725,0;0,85725;85725,171450;171450,85725;85725,0;128588,80963;119063,71438;100013,52388;90488,42863;100013,33338;138113,71438;128588,80963" o:connectangles="0,0,0,0,0,0,0,0,0,0,0,0"/>
                      </v:shape>
                      <v:shape id="Forma libre: forma 68" o:spid="_x0000_s1030" style="position:absolute;left:6072;top:6429;width:1905;height:1905;visibility:visible;mso-wrap-style:square;v-text-anchor:middle"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" path="m95250,c42644,,,42644,,95250v,52606,42644,95250,95250,95250c147856,190500,190500,147856,190500,95250,190500,42644,147856,,95250,xm142875,92107v-6133,-52,-11093,-5011,-11144,-11144c131731,68706,121794,58769,109538,58769v-6156,,-11145,-4989,-11145,-11144c98393,41470,103382,36481,109538,36481v24544,52,44429,19937,44481,44482c153968,87096,149008,92055,142875,92107xe" fillcolor="#41aeaa" stroked="f">
                        <v:stroke joinstyle="miter"/>
                        <v:path arrowok="t" o:connecttype="custom" o:connectlocs="95250,0;0,95250;95250,190500;190500,95250;95250,0;142875,92107;131731,80963;109538,58769;98393,47625;109538,36481;154019,80963;142875,92107" o:connectangles="0,0,0,0,0,0,0,0,0,0,0,0"/>
                      </v:shape>
                      <v:shape id="Forma libre: forma 70" o:spid="_x0000_s1031" style="position:absolute;left:6146;top:1455;width:1375;height:1375;visibility:visible;mso-wrap-style:square;v-text-anchor:middle" coordsize="137540,1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" path="m137541,68771v,37980,-30790,68770,-68770,68770c30790,137541,,106751,,68771,,30790,30790,,68771,v37980,,68770,30790,68770,68771xe" fillcolor="#907cb3" stroked="f">
                        <v:stroke joinstyle="miter"/>
                        <v:path arrowok="t" o:connecttype="custom" o:connectlocs="137541,68771;68771,137541;0,68771;68771,0;137541,68771" o:connectangles="0,0,0,0,0"/>
                      </v:shape>
                      <v:shape id="Forma libre: forma 71" o:spid="_x0000_s1032" style="position:absolute;left:1214;top:6334;width:1524;height:1524;visibility:visible;mso-wrap-style:square;v-text-anchor:middle"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" path="m152400,76200v,42084,-34116,76200,-76200,76200c34116,152400,,118284,,76200,,34116,34116,,76200,v42084,,76200,34116,76200,76200xe" fillcolor="#907cb3" stroked="f">
                        <v:stroke joinstyle="miter"/>
                        <v:path arrowok="t" o:connecttype="custom" o:connectlocs="152400,76200;76200,152400;0,76200;76200,0;152400,76200" o:connectangles="0,0,0,0,0"/>
                      </v:shape>
                      <v:shape id="Forma libre: forma 72" o:spid="_x0000_s1033" style="position:absolute;left:2669;top:788;width:1185;height:1185;visibility:visible;mso-wrap-style:square;v-text-anchor:middle" coordsize="118490,11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" path="m118491,59246v,32720,-26525,59245,-59245,59245c26525,118491,,91966,,59245,,26525,26525,,59246,v32720,,59245,26525,59245,59246xe" fillcolor="#907cb3" stroked="f">
                        <v:stroke joinstyle="miter"/>
                        <v:path arrowok="t" o:connecttype="custom" o:connectlocs="118491,59246;59246,118491;0,59245;59246,0;118491,59246" o:connectangles="0,0,0,0,0"/>
                      </v:shape>
                      <v:shape id="Forma libre: forma 84" o:spid="_x0000_s1034" style="position:absolute;left:1357;top:1571;width:571;height:572;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" path="m57150,28575v,15782,-12793,28575,-28575,28575c12793,57150,,44357,,28575,,12793,12793,,28575,,44357,,57150,12793,57150,28575xe" fillcolor="#907cb3" stroked="f">
                        <v:stroke joinstyle="miter"/>
                        <v:path arrowok="t" o:connecttype="custom" o:connectlocs="57150,28575;28575,57150;0,28575;28575,0;57150,28575" o:connectangles="0,0,0,0,0"/>
                      </v:shape>
                      <v:shape id="Forma libre: forma 85" o:spid="_x0000_s1035" style="position:absolute;left:7072;top:5286;width:571;height:571;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" path="m57150,28575v,15782,-12793,28575,-28575,28575c12793,57150,,44357,,28575,,12793,12793,,28575,,44357,,57150,12793,57150,28575xe" fillcolor="#907cb3" stroked="f">
                        <v:stroke joinstyle="miter"/>
                        <v:path arrowok="t" o:connecttype="custom" o:connectlocs="57150,28575;28575,57150;0,28575;28575,0;57150,28575" o:connectangles="0,0,0,0,0"/>
                      </v:shape>
                      <v:shape id="Forma libre: forma 88" o:spid="_x0000_s1036" style="position:absolute;left:3262;top:7381;width:571;height:572;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" path="m57150,28575v,15782,-12793,28575,-28575,28575c12793,57150,,44357,,28575,,12793,12793,,28575,,44357,,57150,12793,57150,28575xe" fillcolor="#907cb3" stroked="f">
                        <v:stroke joinstyle="miter"/>
                        <v:path arrowok="t" o:connecttype="custom" o:connectlocs="57150,28575;28575,57150;0,28575;28575,0;57150,28575" o:connectangles="0,0,0,0,0"/>
                      </v:shape>
                    </v:group>
                  </w:pict>
                </mc:Fallback>
              </mc:AlternateContent>
            </w:r>
          </w:p>
        </w:tc>
        <w:tc>
          <w:tcPr>
            <w:tcW w:w="1560" w:type="pct"/>
            <w:gridSpan w:val="2"/>
          </w:tcPr>
          <w:p w14:paraId="65024D75" w14:textId="3CDE92F3" w:rsidR="00A63E48" w:rsidRPr="001501F1" w:rsidRDefault="00BC1C98" w:rsidP="00317E75">
            <w:pPr>
              <w:pStyle w:val="Ttulo"/>
              <w:rPr>
                <w:color w:val="00B050"/>
                <w:sz w:val="28"/>
              </w:rPr>
            </w:pPr>
            <w:r w:rsidRPr="001501F1">
              <w:rPr>
                <w:noProof/>
              </w:rPr>
              <w:drawing>
                <wp:anchor distT="0" distB="0" distL="114300" distR="114300" simplePos="0" relativeHeight="251708416" behindDoc="1" locked="0" layoutInCell="1" allowOverlap="1" wp14:anchorId="415204E4" wp14:editId="6C87CEB0">
                  <wp:simplePos x="0" y="0"/>
                  <wp:positionH relativeFrom="column">
                    <wp:posOffset>1027628</wp:posOffset>
                  </wp:positionH>
                  <wp:positionV relativeFrom="paragraph">
                    <wp:posOffset>-1126408</wp:posOffset>
                  </wp:positionV>
                  <wp:extent cx="3419091" cy="2867873"/>
                  <wp:effectExtent l="0" t="0" r="0" b="8890"/>
                  <wp:wrapNone/>
                  <wp:docPr id="104" name="Gráfico 104" descr="Una forma orgá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áfico 104" descr="Una forma orgánica"/>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l="18507" t="15686" r="21554" b="14519"/>
                          <a:stretch/>
                        </pic:blipFill>
                        <pic:spPr bwMode="auto">
                          <a:xfrm>
                            <a:off x="0" y="0"/>
                            <a:ext cx="3421408" cy="28698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40A3">
              <w:rPr>
                <w:noProof/>
                <w:color w:val="00B050"/>
                <w:sz w:val="28"/>
              </w:rPr>
              <w:object w:dxaOrig="1440" w:dyaOrig="1440" w14:anchorId="1880998A">
                <v:shape id="_x0000_s1027" type="#_x0000_t75" style="position:absolute;margin-left:2.2pt;margin-top:12.75pt;width:59.35pt;height:77.05pt;z-index:251660288;mso-position-horizontal-relative:text;mso-position-vertical-relative:text;mso-width-relative:page;mso-height-relative:page" wrapcoords="-273 0 -273 21390 21600 21390 21600 0 -273 0">
                  <v:imagedata r:id="rId29" o:title=""/>
                  <w10:wrap type="through"/>
                </v:shape>
                <o:OLEObject Type="Embed" ProgID="PBrush" ShapeID="_x0000_s1027" DrawAspect="Content" ObjectID="_1672717506" r:id="rId30"/>
              </w:object>
            </w:r>
          </w:p>
          <w:p w14:paraId="0DC2D12A" w14:textId="46A80658" w:rsidR="00A63E48" w:rsidRPr="001501F1" w:rsidRDefault="00A63E48" w:rsidP="00317E75">
            <w:pPr>
              <w:pStyle w:val="Ttulo"/>
              <w:spacing w:line="276" w:lineRule="auto"/>
              <w:jc w:val="center"/>
              <w:rPr>
                <w:rFonts w:ascii="Times New Roman" w:hAnsi="Times New Roman" w:cs="Times New Roman"/>
                <w:color w:val="009999"/>
                <w:sz w:val="28"/>
              </w:rPr>
            </w:pPr>
          </w:p>
          <w:p w14:paraId="246267B5" w14:textId="38A009F1" w:rsidR="00A63E48" w:rsidRPr="001501F1" w:rsidRDefault="00A63E48" w:rsidP="00317E75">
            <w:pPr>
              <w:pStyle w:val="Ttulo"/>
              <w:spacing w:line="276" w:lineRule="auto"/>
              <w:jc w:val="center"/>
              <w:rPr>
                <w:rFonts w:ascii="Times New Roman" w:hAnsi="Times New Roman" w:cs="Times New Roman"/>
                <w:color w:val="009999"/>
                <w:sz w:val="28"/>
              </w:rPr>
            </w:pPr>
            <w:r w:rsidRPr="001501F1">
              <w:rPr>
                <w:noProof/>
                <w:lang w:eastAsia="es-MX"/>
              </w:rPr>
              <w:drawing>
                <wp:anchor distT="0" distB="0" distL="114300" distR="114300" simplePos="0" relativeHeight="251659264" behindDoc="1" locked="0" layoutInCell="1" allowOverlap="1" wp14:anchorId="76887CED" wp14:editId="1265EAD1">
                  <wp:simplePos x="0" y="0"/>
                  <wp:positionH relativeFrom="column">
                    <wp:posOffset>2310130</wp:posOffset>
                  </wp:positionH>
                  <wp:positionV relativeFrom="paragraph">
                    <wp:posOffset>203835</wp:posOffset>
                  </wp:positionV>
                  <wp:extent cx="648335" cy="495300"/>
                  <wp:effectExtent l="0" t="0" r="0" b="0"/>
                  <wp:wrapTight wrapText="bothSides">
                    <wp:wrapPolygon edited="0">
                      <wp:start x="635" y="0"/>
                      <wp:lineTo x="0" y="8308"/>
                      <wp:lineTo x="0" y="10800"/>
                      <wp:lineTo x="2539" y="14954"/>
                      <wp:lineTo x="2539" y="20769"/>
                      <wp:lineTo x="19040" y="20769"/>
                      <wp:lineTo x="20944" y="10800"/>
                      <wp:lineTo x="20944" y="2492"/>
                      <wp:lineTo x="19675" y="0"/>
                      <wp:lineTo x="635" y="0"/>
                    </wp:wrapPolygon>
                  </wp:wrapTight>
                  <wp:docPr id="98" name="Imagen 98"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833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01F1">
              <w:rPr>
                <w:rFonts w:ascii="Times New Roman" w:hAnsi="Times New Roman" w:cs="Times New Roman"/>
                <w:color w:val="009999"/>
                <w:sz w:val="28"/>
              </w:rPr>
              <w:t xml:space="preserve">INSTITUTO POLITÉCNICO NACIONAL                         </w:t>
            </w:r>
          </w:p>
          <w:p w14:paraId="0778293C" w14:textId="6DD92D65" w:rsidR="00A63E48" w:rsidRPr="001501F1" w:rsidRDefault="00A63E48" w:rsidP="00317E75">
            <w:pPr>
              <w:pStyle w:val="Ttulo"/>
              <w:spacing w:after="60"/>
              <w:jc w:val="center"/>
              <w:rPr>
                <w:rFonts w:ascii="Times New Roman" w:hAnsi="Times New Roman" w:cs="Times New Roman"/>
                <w:bCs/>
                <w:color w:val="009999"/>
                <w:sz w:val="28"/>
              </w:rPr>
            </w:pPr>
          </w:p>
          <w:p w14:paraId="3E41A3DA" w14:textId="48B1D3E9" w:rsidR="00A63E48" w:rsidRPr="001501F1" w:rsidRDefault="00A63E48" w:rsidP="00317E75">
            <w:pPr>
              <w:jc w:val="center"/>
              <w:rPr>
                <w:rFonts w:ascii="Times New Roman" w:hAnsi="Times New Roman"/>
                <w:b/>
                <w:caps/>
                <w:color w:val="009999"/>
                <w:sz w:val="28"/>
              </w:rPr>
            </w:pPr>
            <w:r w:rsidRPr="001501F1">
              <w:rPr>
                <w:rFonts w:ascii="Times New Roman" w:hAnsi="Times New Roman"/>
                <w:b/>
                <w:color w:val="009999"/>
                <w:sz w:val="28"/>
              </w:rPr>
              <w:t>Escuela Superior de Cómputo</w:t>
            </w:r>
          </w:p>
          <w:p w14:paraId="0FD58746" w14:textId="50816562" w:rsidR="00172036" w:rsidRPr="001501F1" w:rsidRDefault="00A63E48" w:rsidP="00317E75">
            <w:pPr>
              <w:jc w:val="center"/>
              <w:rPr>
                <w:rFonts w:ascii="Times New Roman" w:eastAsiaTheme="majorEastAsia" w:hAnsi="Times New Roman"/>
                <w:b/>
                <w:bCs/>
                <w:caps/>
                <w:color w:val="009999"/>
                <w:kern w:val="28"/>
                <w:sz w:val="48"/>
                <w:szCs w:val="180"/>
              </w:rPr>
            </w:pPr>
            <w:r w:rsidRPr="001501F1">
              <w:rPr>
                <w:rFonts w:ascii="Times New Roman" w:eastAsiaTheme="majorEastAsia" w:hAnsi="Times New Roman"/>
                <w:b/>
                <w:bCs/>
                <w:caps/>
                <w:color w:val="009999"/>
                <w:kern w:val="28"/>
                <w:sz w:val="48"/>
                <w:szCs w:val="180"/>
              </w:rPr>
              <w:t>“Q</w:t>
            </w:r>
            <w:bookmarkStart w:id="2" w:name="_Hlk61178137"/>
            <w:r w:rsidRPr="001501F1">
              <w:rPr>
                <w:rFonts w:ascii="Times New Roman" w:eastAsiaTheme="majorEastAsia" w:hAnsi="Times New Roman"/>
                <w:b/>
                <w:bCs/>
                <w:caps/>
                <w:color w:val="009999"/>
                <w:kern w:val="28"/>
                <w:sz w:val="48"/>
                <w:szCs w:val="180"/>
              </w:rPr>
              <w:t>R-Fast</w:t>
            </w:r>
            <w:bookmarkEnd w:id="2"/>
            <w:r w:rsidRPr="001501F1">
              <w:rPr>
                <w:rFonts w:ascii="Times New Roman" w:eastAsiaTheme="majorEastAsia" w:hAnsi="Times New Roman"/>
                <w:b/>
                <w:bCs/>
                <w:caps/>
                <w:color w:val="009999"/>
                <w:kern w:val="28"/>
                <w:sz w:val="48"/>
                <w:szCs w:val="180"/>
              </w:rPr>
              <w:t>”</w:t>
            </w:r>
          </w:p>
          <w:p w14:paraId="2FC355F9" w14:textId="69F4AE8B" w:rsidR="008F5A27" w:rsidRPr="001501F1" w:rsidRDefault="007A68D9" w:rsidP="00317E75">
            <w:pPr>
              <w:tabs>
                <w:tab w:val="left" w:pos="274"/>
              </w:tabs>
              <w:rPr>
                <w:rFonts w:eastAsiaTheme="majorEastAsia"/>
                <w:b/>
                <w:bCs/>
                <w:caps/>
                <w:kern w:val="28"/>
                <w:sz w:val="48"/>
                <w:szCs w:val="180"/>
              </w:rPr>
            </w:pPr>
            <w:r w:rsidRPr="001501F1">
              <w:rPr>
                <w:rFonts w:eastAsiaTheme="majorEastAsia"/>
                <w:b/>
                <w:bCs/>
                <w:caps/>
                <w:kern w:val="28"/>
                <w:sz w:val="48"/>
                <w:szCs w:val="180"/>
              </w:rPr>
              <w:tab/>
            </w:r>
          </w:p>
          <w:p w14:paraId="0D93646B" w14:textId="5E032DB4" w:rsidR="008F5A27" w:rsidRPr="001501F1" w:rsidRDefault="008F5A27" w:rsidP="00317E75">
            <w:pPr>
              <w:jc w:val="center"/>
              <w:rPr>
                <w:rFonts w:eastAsiaTheme="majorEastAsia"/>
                <w:b/>
                <w:bCs/>
                <w:caps/>
                <w:kern w:val="28"/>
                <w:sz w:val="48"/>
                <w:szCs w:val="180"/>
              </w:rPr>
            </w:pPr>
          </w:p>
          <w:p w14:paraId="4E0B777C" w14:textId="41522F4B" w:rsidR="008F5A27" w:rsidRPr="001501F1" w:rsidRDefault="008F5A27" w:rsidP="00317E75">
            <w:pPr>
              <w:jc w:val="center"/>
              <w:rPr>
                <w:rFonts w:eastAsiaTheme="majorEastAsia"/>
                <w:b/>
                <w:bCs/>
                <w:caps/>
                <w:kern w:val="28"/>
                <w:sz w:val="48"/>
                <w:szCs w:val="180"/>
              </w:rPr>
            </w:pPr>
          </w:p>
          <w:p w14:paraId="29FF5627" w14:textId="3AE40EEC" w:rsidR="008F5A27" w:rsidRPr="001501F1" w:rsidRDefault="00D4015E" w:rsidP="00317E75">
            <w:pPr>
              <w:jc w:val="center"/>
              <w:rPr>
                <w:rFonts w:eastAsiaTheme="majorEastAsia"/>
                <w:b/>
                <w:bCs/>
                <w:caps/>
                <w:kern w:val="28"/>
                <w:sz w:val="48"/>
                <w:szCs w:val="180"/>
              </w:rPr>
            </w:pPr>
            <w:r w:rsidRPr="001501F1">
              <w:rPr>
                <w:rFonts w:ascii="Verdana" w:eastAsia="Verdana" w:hAnsi="Verdana"/>
                <w:noProof/>
                <w:color w:val="262626"/>
                <w:kern w:val="2"/>
                <w:szCs w:val="22"/>
                <w:lang w:eastAsia="ja-JP"/>
                <w14:ligatures w14:val="standard"/>
              </w:rPr>
              <mc:AlternateContent>
                <mc:Choice Requires="wpg">
                  <w:drawing>
                    <wp:anchor distT="0" distB="0" distL="114300" distR="114300" simplePos="0" relativeHeight="251688960" behindDoc="1" locked="0" layoutInCell="1" allowOverlap="1" wp14:anchorId="771B4683" wp14:editId="336B1690">
                      <wp:simplePos x="0" y="0"/>
                      <wp:positionH relativeFrom="column">
                        <wp:posOffset>2294890</wp:posOffset>
                      </wp:positionH>
                      <wp:positionV relativeFrom="paragraph">
                        <wp:posOffset>401955</wp:posOffset>
                      </wp:positionV>
                      <wp:extent cx="914400" cy="914400"/>
                      <wp:effectExtent l="0" t="0" r="0" b="0"/>
                      <wp:wrapNone/>
                      <wp:docPr id="52" name="Gráfico 72" descr="Burbujas con relleno sólido"/>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wps:wsp>
                              <wps:cNvPr id="53" name="Forma libre: forma 53"/>
                              <wps:cNvSpPr/>
                              <wps:spPr>
                                <a:xfrm>
                                  <a:off x="364331" y="276225"/>
                                  <a:ext cx="285337" cy="271653"/>
                                </a:xfrm>
                                <a:custGeom>
                                  <a:avLst/>
                                  <a:gdLst>
                                    <a:gd name="connsiteX0" fmla="*/ 142875 w 285337"/>
                                    <a:gd name="connsiteY0" fmla="*/ 0 h 271653"/>
                                    <a:gd name="connsiteX1" fmla="*/ 0 w 285337"/>
                                    <a:gd name="connsiteY1" fmla="*/ 142875 h 271653"/>
                                    <a:gd name="connsiteX2" fmla="*/ 0 w 285337"/>
                                    <a:gd name="connsiteY2" fmla="*/ 152400 h 271653"/>
                                    <a:gd name="connsiteX3" fmla="*/ 190228 w 285337"/>
                                    <a:gd name="connsiteY3" fmla="*/ 218080 h 271653"/>
                                    <a:gd name="connsiteX4" fmla="*/ 204311 w 285337"/>
                                    <a:gd name="connsiteY4" fmla="*/ 271653 h 271653"/>
                                    <a:gd name="connsiteX5" fmla="*/ 271208 w 285337"/>
                                    <a:gd name="connsiteY5" fmla="*/ 80993 h 271653"/>
                                    <a:gd name="connsiteX6" fmla="*/ 142875 w 285337"/>
                                    <a:gd name="connsiteY6" fmla="*/ 0 h 271653"/>
                                    <a:gd name="connsiteX7" fmla="*/ 238125 w 285337"/>
                                    <a:gd name="connsiteY7" fmla="*/ 133350 h 271653"/>
                                    <a:gd name="connsiteX8" fmla="*/ 228600 w 285337"/>
                                    <a:gd name="connsiteY8" fmla="*/ 123825 h 271653"/>
                                    <a:gd name="connsiteX9" fmla="*/ 161925 w 285337"/>
                                    <a:gd name="connsiteY9" fmla="*/ 57150 h 271653"/>
                                    <a:gd name="connsiteX10" fmla="*/ 152400 w 285337"/>
                                    <a:gd name="connsiteY10" fmla="*/ 47625 h 271653"/>
                                    <a:gd name="connsiteX11" fmla="*/ 161925 w 285337"/>
                                    <a:gd name="connsiteY11" fmla="*/ 38100 h 271653"/>
                                    <a:gd name="connsiteX12" fmla="*/ 247650 w 285337"/>
                                    <a:gd name="connsiteY12" fmla="*/ 123825 h 271653"/>
                                    <a:gd name="connsiteX13" fmla="*/ 238125 w 285337"/>
                                    <a:gd name="connsiteY13" fmla="*/ 133350 h 2716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337" h="271653">
                                      <a:moveTo>
                                        <a:pt x="142875" y="0"/>
                                      </a:moveTo>
                                      <a:cubicBezTo>
                                        <a:pt x="63967" y="0"/>
                                        <a:pt x="0" y="63967"/>
                                        <a:pt x="0" y="142875"/>
                                      </a:cubicBezTo>
                                      <a:cubicBezTo>
                                        <a:pt x="0" y="146018"/>
                                        <a:pt x="0" y="149066"/>
                                        <a:pt x="0" y="152400"/>
                                      </a:cubicBezTo>
                                      <a:cubicBezTo>
                                        <a:pt x="70667" y="118007"/>
                                        <a:pt x="155835" y="147413"/>
                                        <a:pt x="190228" y="218080"/>
                                      </a:cubicBezTo>
                                      <a:cubicBezTo>
                                        <a:pt x="198387" y="234843"/>
                                        <a:pt x="203171" y="253045"/>
                                        <a:pt x="204311" y="271653"/>
                                      </a:cubicBezTo>
                                      <a:cubicBezTo>
                                        <a:pt x="275433" y="237476"/>
                                        <a:pt x="305385" y="152115"/>
                                        <a:pt x="271208" y="80993"/>
                                      </a:cubicBezTo>
                                      <a:cubicBezTo>
                                        <a:pt x="247489" y="31631"/>
                                        <a:pt x="197640" y="171"/>
                                        <a:pt x="142875" y="0"/>
                                      </a:cubicBezTo>
                                      <a:close/>
                                      <a:moveTo>
                                        <a:pt x="238125" y="133350"/>
                                      </a:moveTo>
                                      <a:cubicBezTo>
                                        <a:pt x="232864" y="133350"/>
                                        <a:pt x="228600" y="129086"/>
                                        <a:pt x="228600" y="123825"/>
                                      </a:cubicBezTo>
                                      <a:cubicBezTo>
                                        <a:pt x="228600" y="87001"/>
                                        <a:pt x="198749" y="57150"/>
                                        <a:pt x="161925" y="57150"/>
                                      </a:cubicBezTo>
                                      <a:cubicBezTo>
                                        <a:pt x="156664" y="57150"/>
                                        <a:pt x="152400" y="52886"/>
                                        <a:pt x="152400" y="47625"/>
                                      </a:cubicBezTo>
                                      <a:cubicBezTo>
                                        <a:pt x="152400" y="42364"/>
                                        <a:pt x="156664" y="38100"/>
                                        <a:pt x="161925" y="38100"/>
                                      </a:cubicBezTo>
                                      <a:cubicBezTo>
                                        <a:pt x="209270" y="38100"/>
                                        <a:pt x="247650" y="76480"/>
                                        <a:pt x="247650" y="123825"/>
                                      </a:cubicBezTo>
                                      <a:cubicBezTo>
                                        <a:pt x="247650" y="129086"/>
                                        <a:pt x="243386" y="133350"/>
                                        <a:pt x="238125" y="133350"/>
                                      </a:cubicBezTo>
                                      <a:close/>
                                    </a:path>
                                  </a:pathLst>
                                </a:custGeom>
                                <a:solidFill>
                                  <a:srgbClr val="74CBC8">
                                    <a:lumMod val="75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orma libre: forma 54"/>
                              <wps:cNvSpPr/>
                              <wps:spPr>
                                <a:xfrm>
                                  <a:off x="302418" y="433387"/>
                                  <a:ext cx="247650" cy="247650"/>
                                </a:xfrm>
                                <a:custGeom>
                                  <a:avLst/>
                                  <a:gdLst>
                                    <a:gd name="connsiteX0" fmla="*/ 123825 w 247650"/>
                                    <a:gd name="connsiteY0" fmla="*/ 0 h 247650"/>
                                    <a:gd name="connsiteX1" fmla="*/ 0 w 247650"/>
                                    <a:gd name="connsiteY1" fmla="*/ 123825 h 247650"/>
                                    <a:gd name="connsiteX2" fmla="*/ 123825 w 247650"/>
                                    <a:gd name="connsiteY2" fmla="*/ 247650 h 247650"/>
                                    <a:gd name="connsiteX3" fmla="*/ 247650 w 247650"/>
                                    <a:gd name="connsiteY3" fmla="*/ 123825 h 247650"/>
                                    <a:gd name="connsiteX4" fmla="*/ 123825 w 247650"/>
                                    <a:gd name="connsiteY4" fmla="*/ 0 h 247650"/>
                                    <a:gd name="connsiteX5" fmla="*/ 200025 w 247650"/>
                                    <a:gd name="connsiteY5" fmla="*/ 114300 h 247650"/>
                                    <a:gd name="connsiteX6" fmla="*/ 190500 w 247650"/>
                                    <a:gd name="connsiteY6" fmla="*/ 104775 h 247650"/>
                                    <a:gd name="connsiteX7" fmla="*/ 142875 w 247650"/>
                                    <a:gd name="connsiteY7" fmla="*/ 57150 h 247650"/>
                                    <a:gd name="connsiteX8" fmla="*/ 133350 w 247650"/>
                                    <a:gd name="connsiteY8" fmla="*/ 47625 h 247650"/>
                                    <a:gd name="connsiteX9" fmla="*/ 142875 w 247650"/>
                                    <a:gd name="connsiteY9" fmla="*/ 38100 h 247650"/>
                                    <a:gd name="connsiteX10" fmla="*/ 209550 w 247650"/>
                                    <a:gd name="connsiteY10" fmla="*/ 104775 h 247650"/>
                                    <a:gd name="connsiteX11" fmla="*/ 200025 w 247650"/>
                                    <a:gd name="connsiteY11" fmla="*/ 114300 h 247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7650" h="247650">
                                      <a:moveTo>
                                        <a:pt x="123825" y="0"/>
                                      </a:moveTo>
                                      <a:cubicBezTo>
                                        <a:pt x="55438" y="0"/>
                                        <a:pt x="0" y="55438"/>
                                        <a:pt x="0" y="123825"/>
                                      </a:cubicBezTo>
                                      <a:cubicBezTo>
                                        <a:pt x="0" y="192212"/>
                                        <a:pt x="55438" y="247650"/>
                                        <a:pt x="123825" y="247650"/>
                                      </a:cubicBezTo>
                                      <a:cubicBezTo>
                                        <a:pt x="192212" y="247650"/>
                                        <a:pt x="247650" y="192212"/>
                                        <a:pt x="247650" y="123825"/>
                                      </a:cubicBezTo>
                                      <a:cubicBezTo>
                                        <a:pt x="247650" y="55438"/>
                                        <a:pt x="192212" y="0"/>
                                        <a:pt x="123825" y="0"/>
                                      </a:cubicBezTo>
                                      <a:close/>
                                      <a:moveTo>
                                        <a:pt x="200025" y="114300"/>
                                      </a:moveTo>
                                      <a:cubicBezTo>
                                        <a:pt x="194764" y="114300"/>
                                        <a:pt x="190500" y="110036"/>
                                        <a:pt x="190500" y="104775"/>
                                      </a:cubicBezTo>
                                      <a:cubicBezTo>
                                        <a:pt x="190500" y="78473"/>
                                        <a:pt x="169177" y="57150"/>
                                        <a:pt x="142875" y="57150"/>
                                      </a:cubicBezTo>
                                      <a:cubicBezTo>
                                        <a:pt x="137614" y="57150"/>
                                        <a:pt x="133350" y="52886"/>
                                        <a:pt x="133350" y="47625"/>
                                      </a:cubicBezTo>
                                      <a:cubicBezTo>
                                        <a:pt x="133350" y="42364"/>
                                        <a:pt x="137614" y="38100"/>
                                        <a:pt x="142875" y="38100"/>
                                      </a:cubicBezTo>
                                      <a:cubicBezTo>
                                        <a:pt x="179699" y="38100"/>
                                        <a:pt x="209550" y="67951"/>
                                        <a:pt x="209550" y="104775"/>
                                      </a:cubicBezTo>
                                      <a:cubicBezTo>
                                        <a:pt x="209550" y="110036"/>
                                        <a:pt x="205286" y="114300"/>
                                        <a:pt x="200025" y="114300"/>
                                      </a:cubicBezTo>
                                      <a:close/>
                                    </a:path>
                                  </a:pathLst>
                                </a:custGeom>
                                <a:solidFill>
                                  <a:srgbClr val="74CBC8">
                                    <a:lumMod val="75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orma libre: forma 55"/>
                              <wps:cNvSpPr/>
                              <wps:spPr>
                                <a:xfrm>
                                  <a:off x="150018" y="280987"/>
                                  <a:ext cx="171450" cy="171450"/>
                                </a:xfrm>
                                <a:custGeom>
                                  <a:avLst/>
                                  <a:gdLst>
                                    <a:gd name="connsiteX0" fmla="*/ 85725 w 171450"/>
                                    <a:gd name="connsiteY0" fmla="*/ 0 h 171450"/>
                                    <a:gd name="connsiteX1" fmla="*/ 0 w 171450"/>
                                    <a:gd name="connsiteY1" fmla="*/ 85725 h 171450"/>
                                    <a:gd name="connsiteX2" fmla="*/ 85725 w 171450"/>
                                    <a:gd name="connsiteY2" fmla="*/ 171450 h 171450"/>
                                    <a:gd name="connsiteX3" fmla="*/ 171450 w 171450"/>
                                    <a:gd name="connsiteY3" fmla="*/ 85725 h 171450"/>
                                    <a:gd name="connsiteX4" fmla="*/ 85725 w 171450"/>
                                    <a:gd name="connsiteY4" fmla="*/ 0 h 171450"/>
                                    <a:gd name="connsiteX5" fmla="*/ 128588 w 171450"/>
                                    <a:gd name="connsiteY5" fmla="*/ 80963 h 171450"/>
                                    <a:gd name="connsiteX6" fmla="*/ 119063 w 171450"/>
                                    <a:gd name="connsiteY6" fmla="*/ 71438 h 171450"/>
                                    <a:gd name="connsiteX7" fmla="*/ 100013 w 171450"/>
                                    <a:gd name="connsiteY7" fmla="*/ 52388 h 171450"/>
                                    <a:gd name="connsiteX8" fmla="*/ 90488 w 171450"/>
                                    <a:gd name="connsiteY8" fmla="*/ 42863 h 171450"/>
                                    <a:gd name="connsiteX9" fmla="*/ 100013 w 171450"/>
                                    <a:gd name="connsiteY9" fmla="*/ 33338 h 171450"/>
                                    <a:gd name="connsiteX10" fmla="*/ 138113 w 171450"/>
                                    <a:gd name="connsiteY10" fmla="*/ 71438 h 171450"/>
                                    <a:gd name="connsiteX11" fmla="*/ 128588 w 171450"/>
                                    <a:gd name="connsiteY11" fmla="*/ 80963 h 171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71450" h="171450">
                                      <a:moveTo>
                                        <a:pt x="85725" y="0"/>
                                      </a:moveTo>
                                      <a:cubicBezTo>
                                        <a:pt x="38380" y="0"/>
                                        <a:pt x="0" y="38380"/>
                                        <a:pt x="0" y="85725"/>
                                      </a:cubicBezTo>
                                      <a:cubicBezTo>
                                        <a:pt x="0" y="133070"/>
                                        <a:pt x="38380" y="171450"/>
                                        <a:pt x="85725" y="171450"/>
                                      </a:cubicBezTo>
                                      <a:cubicBezTo>
                                        <a:pt x="133070" y="171450"/>
                                        <a:pt x="171450" y="133070"/>
                                        <a:pt x="171450" y="85725"/>
                                      </a:cubicBezTo>
                                      <a:cubicBezTo>
                                        <a:pt x="171450" y="38380"/>
                                        <a:pt x="133070" y="0"/>
                                        <a:pt x="85725" y="0"/>
                                      </a:cubicBezTo>
                                      <a:close/>
                                      <a:moveTo>
                                        <a:pt x="128588" y="80963"/>
                                      </a:moveTo>
                                      <a:cubicBezTo>
                                        <a:pt x="123327" y="80963"/>
                                        <a:pt x="119063" y="76698"/>
                                        <a:pt x="119063" y="71438"/>
                                      </a:cubicBezTo>
                                      <a:cubicBezTo>
                                        <a:pt x="119063" y="60916"/>
                                        <a:pt x="110534" y="52388"/>
                                        <a:pt x="100013" y="52388"/>
                                      </a:cubicBezTo>
                                      <a:cubicBezTo>
                                        <a:pt x="94752" y="52388"/>
                                        <a:pt x="90488" y="48123"/>
                                        <a:pt x="90488" y="42863"/>
                                      </a:cubicBezTo>
                                      <a:cubicBezTo>
                                        <a:pt x="90488" y="37602"/>
                                        <a:pt x="94752" y="33338"/>
                                        <a:pt x="100013" y="33338"/>
                                      </a:cubicBezTo>
                                      <a:cubicBezTo>
                                        <a:pt x="121054" y="33338"/>
                                        <a:pt x="138113" y="50396"/>
                                        <a:pt x="138113" y="71438"/>
                                      </a:cubicBezTo>
                                      <a:cubicBezTo>
                                        <a:pt x="138113" y="76698"/>
                                        <a:pt x="133848" y="80963"/>
                                        <a:pt x="128588" y="80963"/>
                                      </a:cubicBezTo>
                                      <a:close/>
                                    </a:path>
                                  </a:pathLst>
                                </a:custGeom>
                                <a:solidFill>
                                  <a:srgbClr val="74CBC8">
                                    <a:lumMod val="75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orma libre: forma 56"/>
                              <wps:cNvSpPr/>
                              <wps:spPr>
                                <a:xfrm>
                                  <a:off x="607218" y="642937"/>
                                  <a:ext cx="190500" cy="190500"/>
                                </a:xfrm>
                                <a:custGeom>
                                  <a:avLst/>
                                  <a:gdLst>
                                    <a:gd name="connsiteX0" fmla="*/ 95250 w 190500"/>
                                    <a:gd name="connsiteY0" fmla="*/ 0 h 190500"/>
                                    <a:gd name="connsiteX1" fmla="*/ 0 w 190500"/>
                                    <a:gd name="connsiteY1" fmla="*/ 95250 h 190500"/>
                                    <a:gd name="connsiteX2" fmla="*/ 95250 w 190500"/>
                                    <a:gd name="connsiteY2" fmla="*/ 190500 h 190500"/>
                                    <a:gd name="connsiteX3" fmla="*/ 190500 w 190500"/>
                                    <a:gd name="connsiteY3" fmla="*/ 95250 h 190500"/>
                                    <a:gd name="connsiteX4" fmla="*/ 95250 w 190500"/>
                                    <a:gd name="connsiteY4" fmla="*/ 0 h 190500"/>
                                    <a:gd name="connsiteX5" fmla="*/ 142875 w 190500"/>
                                    <a:gd name="connsiteY5" fmla="*/ 92107 h 190500"/>
                                    <a:gd name="connsiteX6" fmla="*/ 131731 w 190500"/>
                                    <a:gd name="connsiteY6" fmla="*/ 80963 h 190500"/>
                                    <a:gd name="connsiteX7" fmla="*/ 109538 w 190500"/>
                                    <a:gd name="connsiteY7" fmla="*/ 58769 h 190500"/>
                                    <a:gd name="connsiteX8" fmla="*/ 98393 w 190500"/>
                                    <a:gd name="connsiteY8" fmla="*/ 47625 h 190500"/>
                                    <a:gd name="connsiteX9" fmla="*/ 109538 w 190500"/>
                                    <a:gd name="connsiteY9" fmla="*/ 36481 h 190500"/>
                                    <a:gd name="connsiteX10" fmla="*/ 154019 w 190500"/>
                                    <a:gd name="connsiteY10" fmla="*/ 80963 h 190500"/>
                                    <a:gd name="connsiteX11" fmla="*/ 142875 w 190500"/>
                                    <a:gd name="connsiteY11" fmla="*/ 92107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90500" h="190500">
                                      <a:moveTo>
                                        <a:pt x="95250" y="0"/>
                                      </a:moveTo>
                                      <a:cubicBezTo>
                                        <a:pt x="42644" y="0"/>
                                        <a:pt x="0" y="42644"/>
                                        <a:pt x="0" y="95250"/>
                                      </a:cubicBezTo>
                                      <a:cubicBezTo>
                                        <a:pt x="0" y="147856"/>
                                        <a:pt x="42644" y="190500"/>
                                        <a:pt x="95250" y="190500"/>
                                      </a:cubicBezTo>
                                      <a:cubicBezTo>
                                        <a:pt x="147856" y="190500"/>
                                        <a:pt x="190500" y="147856"/>
                                        <a:pt x="190500" y="95250"/>
                                      </a:cubicBezTo>
                                      <a:cubicBezTo>
                                        <a:pt x="190500" y="42644"/>
                                        <a:pt x="147856" y="0"/>
                                        <a:pt x="95250" y="0"/>
                                      </a:cubicBezTo>
                                      <a:close/>
                                      <a:moveTo>
                                        <a:pt x="142875" y="92107"/>
                                      </a:moveTo>
                                      <a:cubicBezTo>
                                        <a:pt x="136742" y="92055"/>
                                        <a:pt x="131782" y="87096"/>
                                        <a:pt x="131731" y="80963"/>
                                      </a:cubicBezTo>
                                      <a:cubicBezTo>
                                        <a:pt x="131731" y="68706"/>
                                        <a:pt x="121794" y="58769"/>
                                        <a:pt x="109538" y="58769"/>
                                      </a:cubicBezTo>
                                      <a:cubicBezTo>
                                        <a:pt x="103382" y="58769"/>
                                        <a:pt x="98393" y="53780"/>
                                        <a:pt x="98393" y="47625"/>
                                      </a:cubicBezTo>
                                      <a:cubicBezTo>
                                        <a:pt x="98393" y="41470"/>
                                        <a:pt x="103382" y="36481"/>
                                        <a:pt x="109538" y="36481"/>
                                      </a:cubicBezTo>
                                      <a:cubicBezTo>
                                        <a:pt x="134082" y="36533"/>
                                        <a:pt x="153967" y="56418"/>
                                        <a:pt x="154019" y="80963"/>
                                      </a:cubicBezTo>
                                      <a:cubicBezTo>
                                        <a:pt x="153968" y="87096"/>
                                        <a:pt x="149008" y="92055"/>
                                        <a:pt x="142875" y="92107"/>
                                      </a:cubicBezTo>
                                      <a:close/>
                                    </a:path>
                                  </a:pathLst>
                                </a:custGeom>
                                <a:solidFill>
                                  <a:srgbClr val="74CBC8">
                                    <a:lumMod val="75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orma libre: forma 57"/>
                              <wps:cNvSpPr/>
                              <wps:spPr>
                                <a:xfrm>
                                  <a:off x="614648" y="145542"/>
                                  <a:ext cx="137540" cy="137540"/>
                                </a:xfrm>
                                <a:custGeom>
                                  <a:avLst/>
                                  <a:gdLst>
                                    <a:gd name="connsiteX0" fmla="*/ 137541 w 137540"/>
                                    <a:gd name="connsiteY0" fmla="*/ 68771 h 137540"/>
                                    <a:gd name="connsiteX1" fmla="*/ 68771 w 137540"/>
                                    <a:gd name="connsiteY1" fmla="*/ 137541 h 137540"/>
                                    <a:gd name="connsiteX2" fmla="*/ 0 w 137540"/>
                                    <a:gd name="connsiteY2" fmla="*/ 68771 h 137540"/>
                                    <a:gd name="connsiteX3" fmla="*/ 68771 w 137540"/>
                                    <a:gd name="connsiteY3" fmla="*/ 0 h 137540"/>
                                    <a:gd name="connsiteX4" fmla="*/ 137541 w 137540"/>
                                    <a:gd name="connsiteY4" fmla="*/ 68771 h 1375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7540" h="137540">
                                      <a:moveTo>
                                        <a:pt x="137541" y="68771"/>
                                      </a:moveTo>
                                      <a:cubicBezTo>
                                        <a:pt x="137541" y="106751"/>
                                        <a:pt x="106751" y="137541"/>
                                        <a:pt x="68771" y="137541"/>
                                      </a:cubicBezTo>
                                      <a:cubicBezTo>
                                        <a:pt x="30790" y="137541"/>
                                        <a:pt x="0" y="106751"/>
                                        <a:pt x="0" y="68771"/>
                                      </a:cubicBezTo>
                                      <a:cubicBezTo>
                                        <a:pt x="0" y="30790"/>
                                        <a:pt x="30790" y="0"/>
                                        <a:pt x="68771" y="0"/>
                                      </a:cubicBezTo>
                                      <a:cubicBezTo>
                                        <a:pt x="106751" y="0"/>
                                        <a:pt x="137541" y="30790"/>
                                        <a:pt x="137541" y="68771"/>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orma libre: forma 58"/>
                              <wps:cNvSpPr/>
                              <wps:spPr>
                                <a:xfrm>
                                  <a:off x="121443" y="633412"/>
                                  <a:ext cx="152400" cy="152400"/>
                                </a:xfrm>
                                <a:custGeom>
                                  <a:avLst/>
                                  <a:gdLst>
                                    <a:gd name="connsiteX0" fmla="*/ 152400 w 152400"/>
                                    <a:gd name="connsiteY0" fmla="*/ 76200 h 152400"/>
                                    <a:gd name="connsiteX1" fmla="*/ 76200 w 152400"/>
                                    <a:gd name="connsiteY1" fmla="*/ 152400 h 152400"/>
                                    <a:gd name="connsiteX2" fmla="*/ 0 w 152400"/>
                                    <a:gd name="connsiteY2" fmla="*/ 76200 h 152400"/>
                                    <a:gd name="connsiteX3" fmla="*/ 76200 w 152400"/>
                                    <a:gd name="connsiteY3" fmla="*/ 0 h 152400"/>
                                    <a:gd name="connsiteX4" fmla="*/ 152400 w 152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400" h="152400">
                                      <a:moveTo>
                                        <a:pt x="152400" y="76200"/>
                                      </a:moveTo>
                                      <a:cubicBezTo>
                                        <a:pt x="152400" y="118284"/>
                                        <a:pt x="118284" y="152400"/>
                                        <a:pt x="76200" y="152400"/>
                                      </a:cubicBezTo>
                                      <a:cubicBezTo>
                                        <a:pt x="34116" y="152400"/>
                                        <a:pt x="0" y="118284"/>
                                        <a:pt x="0" y="76200"/>
                                      </a:cubicBezTo>
                                      <a:cubicBezTo>
                                        <a:pt x="0" y="34116"/>
                                        <a:pt x="34116" y="0"/>
                                        <a:pt x="76200" y="0"/>
                                      </a:cubicBezTo>
                                      <a:cubicBezTo>
                                        <a:pt x="118284" y="0"/>
                                        <a:pt x="152400" y="34116"/>
                                        <a:pt x="152400" y="76200"/>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orma libre: forma 59"/>
                              <wps:cNvSpPr/>
                              <wps:spPr>
                                <a:xfrm>
                                  <a:off x="266985" y="78867"/>
                                  <a:ext cx="118490" cy="118490"/>
                                </a:xfrm>
                                <a:custGeom>
                                  <a:avLst/>
                                  <a:gdLst>
                                    <a:gd name="connsiteX0" fmla="*/ 118491 w 118490"/>
                                    <a:gd name="connsiteY0" fmla="*/ 59246 h 118490"/>
                                    <a:gd name="connsiteX1" fmla="*/ 59246 w 118490"/>
                                    <a:gd name="connsiteY1" fmla="*/ 118491 h 118490"/>
                                    <a:gd name="connsiteX2" fmla="*/ 0 w 118490"/>
                                    <a:gd name="connsiteY2" fmla="*/ 59245 h 118490"/>
                                    <a:gd name="connsiteX3" fmla="*/ 59246 w 118490"/>
                                    <a:gd name="connsiteY3" fmla="*/ 0 h 118490"/>
                                    <a:gd name="connsiteX4" fmla="*/ 118491 w 118490"/>
                                    <a:gd name="connsiteY4" fmla="*/ 59246 h 1184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490" h="118490">
                                      <a:moveTo>
                                        <a:pt x="118491" y="59246"/>
                                      </a:moveTo>
                                      <a:cubicBezTo>
                                        <a:pt x="118491" y="91966"/>
                                        <a:pt x="91966" y="118491"/>
                                        <a:pt x="59246" y="118491"/>
                                      </a:cubicBezTo>
                                      <a:cubicBezTo>
                                        <a:pt x="26525" y="118491"/>
                                        <a:pt x="0" y="91966"/>
                                        <a:pt x="0" y="59245"/>
                                      </a:cubicBezTo>
                                      <a:cubicBezTo>
                                        <a:pt x="0" y="26525"/>
                                        <a:pt x="26525" y="0"/>
                                        <a:pt x="59246" y="0"/>
                                      </a:cubicBezTo>
                                      <a:cubicBezTo>
                                        <a:pt x="91966" y="0"/>
                                        <a:pt x="118491" y="26525"/>
                                        <a:pt x="118491" y="59246"/>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orma libre: forma 60"/>
                              <wps:cNvSpPr/>
                              <wps:spPr>
                                <a:xfrm>
                                  <a:off x="135731" y="157162"/>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orma libre: forma 61"/>
                              <wps:cNvSpPr/>
                              <wps:spPr>
                                <a:xfrm>
                                  <a:off x="707231" y="528637"/>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orma libre: forma 62"/>
                              <wps:cNvSpPr/>
                              <wps:spPr>
                                <a:xfrm>
                                  <a:off x="326231" y="738187"/>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rgbClr val="907CB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CCB4DB" id="Gráfico 72" o:spid="_x0000_s1026" alt="Burbujas con relleno sólido" style="position:absolute;margin-left:180.7pt;margin-top:31.65pt;width:1in;height:1in;z-index:-251627520"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">
                      <v:shape id="Forma libre: forma 53" o:spid="_x0000_s1027" style="position:absolute;left:3643;top:2762;width:2853;height:2716;visibility:visible;mso-wrap-style:square;v-text-anchor:middle" coordsize="285337,2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" path="m142875,c63967,,,63967,,142875v,3143,,6191,,9525c70667,118007,155835,147413,190228,218080v8159,16763,12943,34965,14083,53573c275433,237476,305385,152115,271208,80993,247489,31631,197640,171,142875,xm238125,133350v-5261,,-9525,-4264,-9525,-9525c228600,87001,198749,57150,161925,57150v-5261,,-9525,-4264,-9525,-9525c152400,42364,156664,38100,161925,38100v47345,,85725,38380,85725,85725c247650,129086,243386,133350,238125,133350xe" fillcolor="#41aeaa" stroked="f">
                        <v:stroke joinstyle="miter"/>
                        <v:path arrowok="t" o:connecttype="custom" o:connectlocs="142875,0;0,142875;0,152400;190228,218080;204311,271653;271208,80993;142875,0;238125,133350;228600,123825;161925,57150;152400,47625;161925,38100;247650,123825;238125,133350" o:connectangles="0,0,0,0,0,0,0,0,0,0,0,0,0,0"/>
                      </v:shape>
                      <v:shape id="Forma libre: forma 54" o:spid="_x0000_s1028" style="position:absolute;left:3024;top:4333;width:2476;height:2477;visibility:visible;mso-wrap-style:square;v-text-anchor:middle" coordsize="2476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" path="m123825,c55438,,,55438,,123825v,68387,55438,123825,123825,123825c192212,247650,247650,192212,247650,123825,247650,55438,192212,,123825,xm200025,114300v-5261,,-9525,-4264,-9525,-9525c190500,78473,169177,57150,142875,57150v-5261,,-9525,-4264,-9525,-9525c133350,42364,137614,38100,142875,38100v36824,,66675,29851,66675,66675c209550,110036,205286,114300,200025,114300xe" fillcolor="#41aeaa" stroked="f">
                        <v:stroke joinstyle="miter"/>
                        <v:path arrowok="t" o:connecttype="custom" o:connectlocs="123825,0;0,123825;123825,247650;247650,123825;123825,0;200025,114300;190500,104775;142875,57150;133350,47625;142875,38100;209550,104775;200025,114300" o:connectangles="0,0,0,0,0,0,0,0,0,0,0,0"/>
                      </v:shape>
                      <v:shape id="Forma libre: forma 55" o:spid="_x0000_s1029" style="position:absolute;left:1500;top:2809;width:1714;height:1715;visibility:visible;mso-wrap-style:square;v-text-anchor:middle" coordsize="1714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" path="m85725,c38380,,,38380,,85725v,47345,38380,85725,85725,85725c133070,171450,171450,133070,171450,85725,171450,38380,133070,,85725,xm128588,80963v-5261,,-9525,-4265,-9525,-9525c119063,60916,110534,52388,100013,52388v-5261,,-9525,-4265,-9525,-9525c90488,37602,94752,33338,100013,33338v21041,,38100,17058,38100,38100c138113,76698,133848,80963,128588,80963xe" fillcolor="#41aeaa" stroked="f">
                        <v:stroke joinstyle="miter"/>
                        <v:path arrowok="t" o:connecttype="custom" o:connectlocs="85725,0;0,85725;85725,171450;171450,85725;85725,0;128588,80963;119063,71438;100013,52388;90488,42863;100013,33338;138113,71438;128588,80963" o:connectangles="0,0,0,0,0,0,0,0,0,0,0,0"/>
                      </v:shape>
                      <v:shape id="Forma libre: forma 56" o:spid="_x0000_s1030" style="position:absolute;left:6072;top:6429;width:1905;height:1905;visibility:visible;mso-wrap-style:square;v-text-anchor:middle"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" path="m95250,c42644,,,42644,,95250v,52606,42644,95250,95250,95250c147856,190500,190500,147856,190500,95250,190500,42644,147856,,95250,xm142875,92107v-6133,-52,-11093,-5011,-11144,-11144c131731,68706,121794,58769,109538,58769v-6156,,-11145,-4989,-11145,-11144c98393,41470,103382,36481,109538,36481v24544,52,44429,19937,44481,44482c153968,87096,149008,92055,142875,92107xe" fillcolor="#41aeaa" stroked="f">
                        <v:stroke joinstyle="miter"/>
                        <v:path arrowok="t" o:connecttype="custom" o:connectlocs="95250,0;0,95250;95250,190500;190500,95250;95250,0;142875,92107;131731,80963;109538,58769;98393,47625;109538,36481;154019,80963;142875,92107" o:connectangles="0,0,0,0,0,0,0,0,0,0,0,0"/>
                      </v:shape>
                      <v:shape id="Forma libre: forma 57" o:spid="_x0000_s1031" style="position:absolute;left:6146;top:1455;width:1375;height:1375;visibility:visible;mso-wrap-style:square;v-text-anchor:middle" coordsize="137540,1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" path="m137541,68771v,37980,-30790,68770,-68770,68770c30790,137541,,106751,,68771,,30790,30790,,68771,v37980,,68770,30790,68770,68771xe" fillcolor="#907cb3" stroked="f">
                        <v:stroke joinstyle="miter"/>
                        <v:path arrowok="t" o:connecttype="custom" o:connectlocs="137541,68771;68771,137541;0,68771;68771,0;137541,68771" o:connectangles="0,0,0,0,0"/>
                      </v:shape>
                      <v:shape id="Forma libre: forma 58" o:spid="_x0000_s1032" style="position:absolute;left:1214;top:6334;width:1524;height:1524;visibility:visible;mso-wrap-style:square;v-text-anchor:middle"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" path="m152400,76200v,42084,-34116,76200,-76200,76200c34116,152400,,118284,,76200,,34116,34116,,76200,v42084,,76200,34116,76200,76200xe" fillcolor="#907cb3" stroked="f">
                        <v:stroke joinstyle="miter"/>
                        <v:path arrowok="t" o:connecttype="custom" o:connectlocs="152400,76200;76200,152400;0,76200;76200,0;152400,76200" o:connectangles="0,0,0,0,0"/>
                      </v:shape>
                      <v:shape id="Forma libre: forma 59" o:spid="_x0000_s1033" style="position:absolute;left:2669;top:788;width:1185;height:1185;visibility:visible;mso-wrap-style:square;v-text-anchor:middle" coordsize="118490,11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" path="m118491,59246v,32720,-26525,59245,-59245,59245c26525,118491,,91966,,59245,,26525,26525,,59246,v32720,,59245,26525,59245,59246xe" fillcolor="#907cb3" stroked="f">
                        <v:stroke joinstyle="miter"/>
                        <v:path arrowok="t" o:connecttype="custom" o:connectlocs="118491,59246;59246,118491;0,59245;59246,0;118491,59246" o:connectangles="0,0,0,0,0"/>
                      </v:shape>
                      <v:shape id="Forma libre: forma 60" o:spid="_x0000_s1034" style="position:absolute;left:1357;top:1571;width:571;height:572;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" path="m57150,28575v,15782,-12793,28575,-28575,28575c12793,57150,,44357,,28575,,12793,12793,,28575,,44357,,57150,12793,57150,28575xe" fillcolor="#907cb3" stroked="f">
                        <v:stroke joinstyle="miter"/>
                        <v:path arrowok="t" o:connecttype="custom" o:connectlocs="57150,28575;28575,57150;0,28575;28575,0;57150,28575" o:connectangles="0,0,0,0,0"/>
                      </v:shape>
                      <v:shape id="Forma libre: forma 61" o:spid="_x0000_s1035" style="position:absolute;left:7072;top:5286;width:571;height:571;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" path="m57150,28575v,15782,-12793,28575,-28575,28575c12793,57150,,44357,,28575,,12793,12793,,28575,,44357,,57150,12793,57150,28575xe" fillcolor="#907cb3" stroked="f">
                        <v:stroke joinstyle="miter"/>
                        <v:path arrowok="t" o:connecttype="custom" o:connectlocs="57150,28575;28575,57150;0,28575;28575,0;57150,28575" o:connectangles="0,0,0,0,0"/>
                      </v:shape>
                      <v:shape id="Forma libre: forma 62" o:spid="_x0000_s1036" style="position:absolute;left:3262;top:7381;width:571;height:572;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" path="m57150,28575v,15782,-12793,28575,-28575,28575c12793,57150,,44357,,28575,,12793,12793,,28575,,44357,,57150,12793,57150,28575xe" fillcolor="#907cb3" stroked="f">
                        <v:stroke joinstyle="miter"/>
                        <v:path arrowok="t" o:connecttype="custom" o:connectlocs="57150,28575;28575,57150;0,28575;28575,0;57150,28575" o:connectangles="0,0,0,0,0"/>
                      </v:shape>
                    </v:group>
                  </w:pict>
                </mc:Fallback>
              </mc:AlternateContent>
            </w:r>
          </w:p>
          <w:p w14:paraId="59037F06" w14:textId="49B4CF02" w:rsidR="008F5A27" w:rsidRPr="001501F1" w:rsidRDefault="008F5A27" w:rsidP="00317E75">
            <w:pPr>
              <w:jc w:val="center"/>
              <w:rPr>
                <w:rFonts w:eastAsiaTheme="majorEastAsia"/>
                <w:b/>
                <w:bCs/>
                <w:caps/>
                <w:kern w:val="28"/>
                <w:sz w:val="48"/>
                <w:szCs w:val="180"/>
              </w:rPr>
            </w:pPr>
          </w:p>
          <w:p w14:paraId="0147B2DD" w14:textId="570175BB" w:rsidR="008F5A27" w:rsidRPr="001501F1" w:rsidRDefault="003F6CBA" w:rsidP="00317E75">
            <w:pPr>
              <w:jc w:val="center"/>
              <w:rPr>
                <w:i/>
                <w:iCs/>
              </w:rPr>
            </w:pPr>
            <w:r>
              <w:rPr>
                <w:rFonts w:ascii="Times New Roman" w:hAnsi="Times New Roman"/>
                <w:b/>
                <w:i/>
                <w:iCs/>
                <w:color w:val="009999"/>
                <w:sz w:val="52"/>
                <w:szCs w:val="40"/>
              </w:rPr>
              <w:t xml:space="preserve">                                 </w:t>
            </w:r>
            <w:r w:rsidR="001B4C66" w:rsidRPr="001501F1">
              <w:rPr>
                <w:rFonts w:ascii="Times New Roman" w:hAnsi="Times New Roman"/>
                <w:b/>
                <w:i/>
                <w:iCs/>
                <w:color w:val="009999"/>
                <w:sz w:val="52"/>
                <w:szCs w:val="40"/>
              </w:rPr>
              <w:t>“Una Manera distinta de Compra</w:t>
            </w:r>
            <w:r>
              <w:rPr>
                <w:rFonts w:ascii="Times New Roman" w:hAnsi="Times New Roman"/>
                <w:b/>
                <w:i/>
                <w:iCs/>
                <w:color w:val="009999"/>
                <w:sz w:val="52"/>
                <w:szCs w:val="40"/>
              </w:rPr>
              <w:t>r</w:t>
            </w:r>
            <w:r w:rsidR="001B4C66" w:rsidRPr="001501F1">
              <w:rPr>
                <w:rFonts w:ascii="Times New Roman" w:hAnsi="Times New Roman"/>
                <w:b/>
                <w:i/>
                <w:iCs/>
                <w:color w:val="009999"/>
                <w:sz w:val="52"/>
                <w:szCs w:val="40"/>
              </w:rPr>
              <w:t>”</w:t>
            </w:r>
            <w:r w:rsidR="004149B6">
              <w:t xml:space="preserve"> </w:t>
            </w:r>
          </w:p>
        </w:tc>
      </w:tr>
      <w:tr w:rsidR="00CD070E" w:rsidRPr="001501F1" w14:paraId="33157AB7" w14:textId="77777777" w:rsidTr="008F57F0">
        <w:trPr>
          <w:gridAfter w:val="1"/>
          <w:wAfter w:w="118" w:type="pct"/>
          <w:trHeight w:val="10778"/>
        </w:trPr>
        <w:tc>
          <w:tcPr>
            <w:tcW w:w="1458" w:type="pct"/>
            <w:vMerge w:val="restart"/>
          </w:tcPr>
          <w:p w14:paraId="5D5BF5B0" w14:textId="77777777" w:rsidR="00D37E50" w:rsidRDefault="00D37E50" w:rsidP="00D37E50">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7D3B51EC" w14:textId="77BF4990" w:rsidR="00D37E50" w:rsidRPr="001501F1" w:rsidRDefault="00D37E50" w:rsidP="00D37E50">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r>
              <w:rPr>
                <w:noProof/>
              </w:rPr>
              <w:drawing>
                <wp:anchor distT="0" distB="0" distL="114300" distR="114300" simplePos="0" relativeHeight="251720704" behindDoc="1" locked="0" layoutInCell="1" allowOverlap="1" wp14:anchorId="01FD5B91" wp14:editId="7B13D8B5">
                  <wp:simplePos x="0" y="0"/>
                  <wp:positionH relativeFrom="column">
                    <wp:posOffset>-241300</wp:posOffset>
                  </wp:positionH>
                  <wp:positionV relativeFrom="paragraph">
                    <wp:posOffset>619797</wp:posOffset>
                  </wp:positionV>
                  <wp:extent cx="4248785" cy="193294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48785" cy="1932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t xml:space="preserve">   Arquitectura</w:t>
            </w:r>
            <w:r w:rsidRPr="001501F1">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t xml:space="preserve"> de la App Móvil:</w:t>
            </w:r>
          </w:p>
          <w:p w14:paraId="0DFB021C" w14:textId="66D44277" w:rsidR="00CD070E" w:rsidRPr="001501F1" w:rsidRDefault="00CD070E" w:rsidP="00317E75"/>
          <w:p w14:paraId="3C5F4342" w14:textId="3A7B70A4" w:rsidR="00CD070E" w:rsidRPr="001501F1" w:rsidRDefault="00CD070E" w:rsidP="00317E75"/>
          <w:p w14:paraId="0C51D57F" w14:textId="0F7A535A" w:rsidR="00CD070E" w:rsidRPr="001501F1" w:rsidRDefault="00CD070E" w:rsidP="00317E75"/>
          <w:p w14:paraId="2CA3C812" w14:textId="143187AA" w:rsidR="00CD070E" w:rsidRPr="001501F1" w:rsidRDefault="00CD070E" w:rsidP="00317E75"/>
          <w:p w14:paraId="6C874D64" w14:textId="0CE6F4DB" w:rsidR="00CD070E" w:rsidRPr="001501F1" w:rsidRDefault="00CD070E" w:rsidP="00317E75"/>
          <w:p w14:paraId="28E4F2DD" w14:textId="2877DB54" w:rsidR="00CD070E" w:rsidRPr="001501F1" w:rsidRDefault="00CD070E" w:rsidP="00317E75"/>
          <w:p w14:paraId="7C0C3A03" w14:textId="77777777"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752634C5" w14:textId="77777777" w:rsidR="00D37E50" w:rsidRDefault="00D37E50"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74E84F07" w14:textId="1EC7E198"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r w:rsidRPr="001501F1">
              <w:rPr>
                <w:rFonts w:ascii="Times New Roman" w:eastAsia="Verdana" w:hAnsi="Times New Roman"/>
                <w:b/>
                <w:noProof/>
                <w:color w:val="009999"/>
                <w:kern w:val="2"/>
                <w:sz w:val="32"/>
                <w:szCs w:val="32"/>
                <w:lang w:eastAsia="ja-JP"/>
              </w:rPr>
              <mc:AlternateContent>
                <mc:Choice Requires="wps">
                  <w:drawing>
                    <wp:anchor distT="0" distB="0" distL="114300" distR="114300" simplePos="0" relativeHeight="251703296" behindDoc="0" locked="0" layoutInCell="1" allowOverlap="1" wp14:anchorId="0DDE683C" wp14:editId="292A2B16">
                      <wp:simplePos x="0" y="0"/>
                      <wp:positionH relativeFrom="column">
                        <wp:posOffset>327660</wp:posOffset>
                      </wp:positionH>
                      <wp:positionV relativeFrom="paragraph">
                        <wp:posOffset>559435</wp:posOffset>
                      </wp:positionV>
                      <wp:extent cx="2196000" cy="2886"/>
                      <wp:effectExtent l="0" t="0" r="33020" b="35560"/>
                      <wp:wrapNone/>
                      <wp:docPr id="108" name="Conector recto 108"/>
                      <wp:cNvGraphicFramePr/>
                      <a:graphic xmlns:a="http://schemas.openxmlformats.org/drawingml/2006/main">
                        <a:graphicData uri="http://schemas.microsoft.com/office/word/2010/wordprocessingShape">
                          <wps:wsp>
                            <wps:cNvCnPr/>
                            <wps:spPr>
                              <a:xfrm flipV="1">
                                <a:off x="0" y="0"/>
                                <a:ext cx="2196000" cy="2886"/>
                              </a:xfrm>
                              <a:prstGeom prst="line">
                                <a:avLst/>
                              </a:prstGeom>
                              <a:ln w="127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E07352" id="Conector recto 108" o:spid="_x0000_s1026" style="position:absolute;flip:y;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pt,44.05pt" to="198.7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" strokecolor="black [3213]" strokeweight="1pt">
                      <v:stroke dashstyle="longDashDotDot" joinstyle="miter"/>
                    </v:line>
                  </w:pict>
                </mc:Fallback>
              </mc:AlternateContent>
            </w:r>
            <w:r w:rsidRPr="001501F1">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t>Descripción de la App Móvil:</w:t>
            </w:r>
          </w:p>
          <w:p w14:paraId="35234582" w14:textId="6675A521" w:rsidR="00CD070E" w:rsidRPr="001501F1" w:rsidRDefault="00CD070E" w:rsidP="00CD070E">
            <w:pPr>
              <w:jc w:val="both"/>
            </w:pPr>
            <w:r w:rsidRPr="001501F1">
              <w:rPr>
                <w:rFonts w:ascii="Times New Roman" w:eastAsia="Verdana" w:hAnsi="Times New Roman"/>
                <w:b/>
                <w:color w:val="009999"/>
                <w:kern w:val="2"/>
                <w:sz w:val="30"/>
                <w:szCs w:val="30"/>
                <w:lang w:eastAsia="ja-JP"/>
                <w14:ligatures w14:val="standard"/>
              </w:rPr>
              <w:t>QR</w:t>
            </w:r>
            <w:r w:rsidR="00E64A78" w:rsidRPr="001501F1">
              <w:rPr>
                <w:rFonts w:ascii="Times New Roman" w:eastAsia="Verdana" w:hAnsi="Times New Roman"/>
                <w:b/>
                <w:color w:val="009999"/>
                <w:kern w:val="2"/>
                <w:sz w:val="30"/>
                <w:szCs w:val="30"/>
                <w:lang w:eastAsia="ja-JP"/>
                <w14:ligatures w14:val="standard"/>
              </w:rPr>
              <w:t>-</w:t>
            </w:r>
            <w:r w:rsidRPr="001501F1">
              <w:rPr>
                <w:rFonts w:ascii="Times New Roman" w:eastAsia="Verdana" w:hAnsi="Times New Roman"/>
                <w:b/>
                <w:color w:val="009999"/>
                <w:kern w:val="2"/>
                <w:sz w:val="30"/>
                <w:szCs w:val="30"/>
                <w:lang w:eastAsia="ja-JP"/>
                <w14:ligatures w14:val="standard"/>
              </w:rPr>
              <w:t>Fast es una aplicación móvil para reconocimiento de productos mediante código QR, dentro de una sucursal de supermercado que permite llevar un registro de compras durante la visita al establecimiento que al finalizar genera un código de pago que puede ser utilizado para realizar la transacción de la compra en la caj</w:t>
            </w:r>
            <w:r w:rsidR="002E7AAD" w:rsidRPr="001501F1">
              <w:rPr>
                <w:rFonts w:ascii="Times New Roman" w:eastAsia="Verdana" w:hAnsi="Times New Roman"/>
                <w:b/>
                <w:color w:val="009999"/>
                <w:kern w:val="2"/>
                <w:sz w:val="30"/>
                <w:szCs w:val="30"/>
                <w:lang w:eastAsia="ja-JP"/>
                <w14:ligatures w14:val="standard"/>
              </w:rPr>
              <w:t>a</w:t>
            </w:r>
            <w:r w:rsidR="00E64A78" w:rsidRPr="001501F1">
              <w:rPr>
                <w:rFonts w:ascii="Times New Roman" w:eastAsia="Verdana" w:hAnsi="Times New Roman"/>
                <w:b/>
                <w:color w:val="009999"/>
                <w:kern w:val="2"/>
                <w:sz w:val="30"/>
                <w:szCs w:val="30"/>
                <w:lang w:eastAsia="ja-JP"/>
                <w14:ligatures w14:val="standard"/>
              </w:rPr>
              <w:t>.</w:t>
            </w:r>
          </w:p>
          <w:p w14:paraId="1EE6D1D7" w14:textId="180CEA44"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4283FF48" w14:textId="5CE5390F"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60CACE5D" w14:textId="5F5B9E6C"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58D990DD" w14:textId="2D976340"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23C7567C" w14:textId="314D8A6C"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06C40DA1" w14:textId="2A4B9C67"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31BBD6C3" w14:textId="0E2ACB4A"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1AC57E32" w14:textId="77777777"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70543679" w14:textId="69BAAB8D"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39543A22" w14:textId="6F46F221"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0FC3DCA5" w14:textId="67F454C5" w:rsidR="00CD070E" w:rsidRPr="001501F1" w:rsidRDefault="00CD070E" w:rsidP="00F45CDF">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2364F790" w14:textId="77777777" w:rsidR="00CD070E" w:rsidRPr="001501F1" w:rsidRDefault="00CD070E" w:rsidP="00F45CDF">
            <w:pPr>
              <w:jc w:val="center"/>
            </w:pPr>
          </w:p>
          <w:p w14:paraId="1391784B" w14:textId="77777777" w:rsidR="00CD070E" w:rsidRPr="001501F1" w:rsidRDefault="00CD070E" w:rsidP="00317E75"/>
          <w:p w14:paraId="6C2089BE" w14:textId="0B2B34B3" w:rsidR="00CD070E" w:rsidRPr="001501F1" w:rsidRDefault="00CD070E" w:rsidP="00317E75"/>
        </w:tc>
        <w:tc>
          <w:tcPr>
            <w:tcW w:w="285" w:type="pct"/>
            <w:gridSpan w:val="2"/>
            <w:vMerge w:val="restart"/>
          </w:tcPr>
          <w:p w14:paraId="37511F82" w14:textId="3B0EF4C5" w:rsidR="00CD070E" w:rsidRPr="001501F1" w:rsidRDefault="00CD070E" w:rsidP="00317E75"/>
        </w:tc>
        <w:tc>
          <w:tcPr>
            <w:tcW w:w="1519" w:type="pct"/>
            <w:gridSpan w:val="2"/>
            <w:vMerge w:val="restart"/>
          </w:tcPr>
          <w:p w14:paraId="5547D9FD" w14:textId="4A9BDE0F" w:rsidR="00CD070E" w:rsidRPr="001501F1" w:rsidRDefault="00CD070E" w:rsidP="00317E75">
            <w:pPr>
              <w:pStyle w:val="Ttulo2"/>
              <w:rPr>
                <w:rFonts w:ascii="Times New Roman" w:eastAsia="Verdana" w:hAnsi="Times New Roman" w:cs="Times New Roman"/>
                <w:caps w:val="0"/>
                <w:color w:val="009999"/>
                <w:kern w:val="2"/>
                <w:sz w:val="30"/>
                <w:szCs w:val="30"/>
                <w:lang w:eastAsia="ja-JP"/>
                <w14:ligatures w14:val="standard"/>
              </w:rPr>
            </w:pPr>
            <w:r w:rsidRPr="001501F1">
              <w:rPr>
                <w:noProof/>
              </w:rPr>
              <w:drawing>
                <wp:anchor distT="0" distB="0" distL="114300" distR="114300" simplePos="0" relativeHeight="251702272" behindDoc="1" locked="0" layoutInCell="1" allowOverlap="1" wp14:anchorId="4D7C4693" wp14:editId="4AFD6409">
                  <wp:simplePos x="0" y="0"/>
                  <wp:positionH relativeFrom="column">
                    <wp:posOffset>1923415</wp:posOffset>
                  </wp:positionH>
                  <wp:positionV relativeFrom="paragraph">
                    <wp:posOffset>0</wp:posOffset>
                  </wp:positionV>
                  <wp:extent cx="1022985" cy="1022985"/>
                  <wp:effectExtent l="0" t="0" r="5715" b="0"/>
                  <wp:wrapSquare wrapText="bothSides"/>
                  <wp:docPr id="86" name="Gráfico 86" descr="Internet de las cosa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áfico 86" descr="Internet de las cosas con relleno sólido"/>
                          <pic:cNvPicPr/>
                        </pic:nvPicPr>
                        <pic:blipFill>
                          <a:blip r:embed="rId13">
                            <a:extLst>
                              <a:ext uri="{96DAC541-7B7A-43D3-8B79-37D633B846F1}">
                                <asvg:svgBlip xmlns:asvg="http://schemas.microsoft.com/office/drawing/2016/SVG/main" r:embed="rId14"/>
                              </a:ext>
                            </a:extLst>
                          </a:blip>
                          <a:stretch>
                            <a:fillRect/>
                          </a:stretch>
                        </pic:blipFill>
                        <pic:spPr>
                          <a:xfrm>
                            <a:off x="0" y="0"/>
                            <a:ext cx="1022985" cy="1022985"/>
                          </a:xfrm>
                          <a:prstGeom prst="rect">
                            <a:avLst/>
                          </a:prstGeom>
                        </pic:spPr>
                      </pic:pic>
                    </a:graphicData>
                  </a:graphic>
                  <wp14:sizeRelH relativeFrom="margin">
                    <wp14:pctWidth>0</wp14:pctWidth>
                  </wp14:sizeRelH>
                  <wp14:sizeRelV relativeFrom="margin">
                    <wp14:pctHeight>0</wp14:pctHeight>
                  </wp14:sizeRelV>
                </wp:anchor>
              </w:drawing>
            </w:r>
          </w:p>
          <w:p w14:paraId="7F89394C" w14:textId="08ADC79C" w:rsidR="00190E61" w:rsidRDefault="004149B6" w:rsidP="00317E75">
            <w:pPr>
              <w:jc w:val="both"/>
              <w:rPr>
                <w:rFonts w:ascii="Times New Roman" w:eastAsia="Verdana" w:hAnsi="Times New Roman"/>
                <w:b/>
                <w:color w:val="907CB3"/>
                <w:kern w:val="2"/>
                <w:sz w:val="36"/>
                <w:szCs w:val="36"/>
                <w:lang w:eastAsia="ja-JP"/>
                <w14:textFill>
                  <w14:solidFill>
                    <w14:srgbClr w14:val="907CB3">
                      <w14:lumMod w14:val="75000"/>
                    </w14:srgbClr>
                  </w14:solidFill>
                </w14:textFill>
                <w14:ligatures w14:val="standard"/>
              </w:rPr>
            </w:pPr>
            <w:r>
              <w:rPr>
                <w:rFonts w:ascii="Times New Roman" w:eastAsia="Verdana" w:hAnsi="Times New Roman"/>
                <w:b/>
                <w:noProof/>
                <w:color w:val="009999"/>
                <w:kern w:val="2"/>
                <w:sz w:val="52"/>
                <w:szCs w:val="52"/>
                <w:lang w:eastAsia="ja-JP"/>
              </w:rPr>
              <mc:AlternateContent>
                <mc:Choice Requires="wps">
                  <w:drawing>
                    <wp:anchor distT="0" distB="0" distL="114300" distR="114300" simplePos="0" relativeHeight="251721728" behindDoc="0" locked="0" layoutInCell="1" allowOverlap="1" wp14:anchorId="5B6B75BC" wp14:editId="211D7EBC">
                      <wp:simplePos x="0" y="0"/>
                      <wp:positionH relativeFrom="column">
                        <wp:posOffset>396875</wp:posOffset>
                      </wp:positionH>
                      <wp:positionV relativeFrom="paragraph">
                        <wp:posOffset>42545</wp:posOffset>
                      </wp:positionV>
                      <wp:extent cx="2657475" cy="19812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657475" cy="1981200"/>
                              </a:xfrm>
                              <a:prstGeom prst="rect">
                                <a:avLst/>
                              </a:prstGeom>
                              <a:noFill/>
                              <a:ln w="6350">
                                <a:noFill/>
                              </a:ln>
                            </wps:spPr>
                            <wps:txbx>
                              <w:txbxContent>
                                <w:p w14:paraId="5E074B20" w14:textId="77777777" w:rsidR="0023565F" w:rsidRPr="001501F1" w:rsidRDefault="0023565F" w:rsidP="004149B6">
                                  <w:pPr>
                                    <w:suppressOverlap/>
                                    <w:rPr>
                                      <w:rFonts w:ascii="Times New Roman" w:eastAsia="Verdana" w:hAnsi="Times New Roman"/>
                                      <w:b/>
                                      <w:color w:val="009999"/>
                                      <w:kern w:val="2"/>
                                      <w:sz w:val="52"/>
                                      <w:szCs w:val="52"/>
                                      <w:lang w:eastAsia="ja-JP"/>
                                      <w14:ligatures w14:val="standard"/>
                                    </w:rPr>
                                  </w:pPr>
                                  <w:r w:rsidRPr="001501F1">
                                    <w:rPr>
                                      <w:rFonts w:ascii="Times New Roman" w:eastAsia="Verdana" w:hAnsi="Times New Roman"/>
                                      <w:b/>
                                      <w:color w:val="009999"/>
                                      <w:kern w:val="2"/>
                                      <w:sz w:val="52"/>
                                      <w:szCs w:val="52"/>
                                      <w:lang w:eastAsia="ja-JP"/>
                                      <w14:ligatures w14:val="standard"/>
                                    </w:rPr>
                                    <w:t>Objetivo:</w:t>
                                  </w:r>
                                </w:p>
                                <w:p w14:paraId="653C80B2" w14:textId="58DA00B6" w:rsidR="0023565F" w:rsidRDefault="0023565F" w:rsidP="0023565F">
                                  <w:pPr>
                                    <w:jc w:val="both"/>
                                  </w:pPr>
                                  <w:bookmarkStart w:id="3" w:name="_Hlk61472439"/>
                                  <w:r w:rsidRPr="009119DD">
                                    <w:rPr>
                                      <w:rFonts w:ascii="Times New Roman" w:eastAsia="Verdana" w:hAnsi="Times New Roman"/>
                                      <w:b/>
                                      <w:color w:val="907CB3"/>
                                      <w:kern w:val="2"/>
                                      <w:sz w:val="32"/>
                                      <w:szCs w:val="32"/>
                                      <w:lang w:eastAsia="ja-JP"/>
                                      <w14:textFill>
                                        <w14:solidFill>
                                          <w14:srgbClr w14:val="907CB3">
                                            <w14:lumMod w14:val="75000"/>
                                          </w14:srgbClr>
                                        </w14:solidFill>
                                      </w14:textFill>
                                      <w14:ligatures w14:val="standard"/>
                                    </w:rPr>
                                    <w:t>Desarrollar una herramienta de software para agilizar el proceso de compra dentro de un supermercado.</w:t>
                                  </w:r>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B75BC" id="Cuadro de texto 15" o:spid="_x0000_s1028" type="#_x0000_t202" style="position:absolute;left:0;text-align:left;margin-left:31.25pt;margin-top:3.35pt;width:209.25pt;height:15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" filled="f" stroked="f" strokeweight=".5pt">
                      <v:textbox>
                        <w:txbxContent>
                          <w:p w14:paraId="5E074B20" w14:textId="77777777" w:rsidR="0023565F" w:rsidRPr="001501F1" w:rsidRDefault="0023565F" w:rsidP="004149B6">
                            <w:pPr>
                              <w:suppressOverlap/>
                              <w:rPr>
                                <w:rFonts w:ascii="Times New Roman" w:eastAsia="Verdana" w:hAnsi="Times New Roman"/>
                                <w:b/>
                                <w:color w:val="009999"/>
                                <w:kern w:val="2"/>
                                <w:sz w:val="52"/>
                                <w:szCs w:val="52"/>
                                <w:lang w:eastAsia="ja-JP"/>
                                <w14:ligatures w14:val="standard"/>
                              </w:rPr>
                            </w:pPr>
                            <w:r w:rsidRPr="001501F1">
                              <w:rPr>
                                <w:rFonts w:ascii="Times New Roman" w:eastAsia="Verdana" w:hAnsi="Times New Roman"/>
                                <w:b/>
                                <w:color w:val="009999"/>
                                <w:kern w:val="2"/>
                                <w:sz w:val="52"/>
                                <w:szCs w:val="52"/>
                                <w:lang w:eastAsia="ja-JP"/>
                                <w14:ligatures w14:val="standard"/>
                              </w:rPr>
                              <w:t>Objetivo:</w:t>
                            </w:r>
                          </w:p>
                          <w:p w14:paraId="653C80B2" w14:textId="58DA00B6" w:rsidR="0023565F" w:rsidRDefault="0023565F" w:rsidP="0023565F">
                            <w:pPr>
                              <w:jc w:val="both"/>
                            </w:pPr>
                            <w:bookmarkStart w:id="4" w:name="_Hlk61472439"/>
                            <w:r w:rsidRPr="009119DD">
                              <w:rPr>
                                <w:rFonts w:ascii="Times New Roman" w:eastAsia="Verdana" w:hAnsi="Times New Roman"/>
                                <w:b/>
                                <w:color w:val="907CB3"/>
                                <w:kern w:val="2"/>
                                <w:sz w:val="32"/>
                                <w:szCs w:val="32"/>
                                <w:lang w:eastAsia="ja-JP"/>
                                <w14:textFill>
                                  <w14:solidFill>
                                    <w14:srgbClr w14:val="907CB3">
                                      <w14:lumMod w14:val="75000"/>
                                    </w14:srgbClr>
                                  </w14:solidFill>
                                </w14:textFill>
                                <w14:ligatures w14:val="standard"/>
                              </w:rPr>
                              <w:t>Desarrollar una herramienta de software para agilizar el proceso de compra dentro de un supermercado.</w:t>
                            </w:r>
                            <w:bookmarkEnd w:id="4"/>
                          </w:p>
                        </w:txbxContent>
                      </v:textbox>
                    </v:shape>
                  </w:pict>
                </mc:Fallback>
              </mc:AlternateContent>
            </w:r>
            <w:r w:rsidRPr="001501F1">
              <w:rPr>
                <w:rFonts w:ascii="Times New Roman" w:eastAsia="Verdana" w:hAnsi="Times New Roman"/>
                <w:b/>
                <w:noProof/>
                <w:color w:val="009999"/>
                <w:kern w:val="2"/>
                <w:szCs w:val="32"/>
                <w:lang w:eastAsia="ja-JP"/>
              </w:rPr>
              <w:drawing>
                <wp:anchor distT="0" distB="0" distL="114300" distR="114300" simplePos="0" relativeHeight="251707392" behindDoc="1" locked="0" layoutInCell="1" allowOverlap="1" wp14:anchorId="3B5F04B7" wp14:editId="0D273264">
                  <wp:simplePos x="0" y="0"/>
                  <wp:positionH relativeFrom="column">
                    <wp:posOffset>-36830</wp:posOffset>
                  </wp:positionH>
                  <wp:positionV relativeFrom="paragraph">
                    <wp:posOffset>67945</wp:posOffset>
                  </wp:positionV>
                  <wp:extent cx="3363595" cy="3363595"/>
                  <wp:effectExtent l="0" t="476250" r="0" b="465455"/>
                  <wp:wrapNone/>
                  <wp:docPr id="109" name="Gráfico 109" descr="Círculo relleno de líneas diag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áfico 109" descr="Círculo relleno de líneas diagonales"/>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363595" cy="3363595"/>
                          </a:xfrm>
                          <a:prstGeom prst="rect">
                            <a:avLst/>
                          </a:prstGeom>
                          <a:ln w="34925">
                            <a:solidFill>
                              <a:srgbClr val="FFFFFF"/>
                            </a:solidFill>
                          </a:ln>
                          <a:effectLst/>
                          <a:scene3d>
                            <a:camera prst="isometricLeftDown"/>
                            <a:lightRig rig="threePt" dir="t"/>
                          </a:scene3d>
                        </pic:spPr>
                      </pic:pic>
                    </a:graphicData>
                  </a:graphic>
                  <wp14:sizeRelH relativeFrom="margin">
                    <wp14:pctWidth>0</wp14:pctWidth>
                  </wp14:sizeRelH>
                  <wp14:sizeRelV relativeFrom="margin">
                    <wp14:pctHeight>0</wp14:pctHeight>
                  </wp14:sizeRelV>
                </wp:anchor>
              </w:drawing>
            </w:r>
            <w:r w:rsidR="009119DD">
              <w:rPr>
                <w:rFonts w:ascii="Times New Roman" w:eastAsia="Verdana" w:hAnsi="Times New Roman"/>
                <w:b/>
                <w:color w:val="907CB3"/>
                <w:kern w:val="2"/>
                <w:sz w:val="32"/>
                <w:szCs w:val="32"/>
                <w:lang w:eastAsia="ja-JP"/>
                <w14:textFill>
                  <w14:solidFill>
                    <w14:srgbClr w14:val="907CB3">
                      <w14:lumMod w14:val="75000"/>
                    </w14:srgbClr>
                  </w14:solidFill>
                </w14:textFill>
                <w14:ligatures w14:val="standard"/>
              </w:rPr>
              <w:t xml:space="preserve">                                              </w:t>
            </w:r>
          </w:p>
          <w:p w14:paraId="6247F21D" w14:textId="5A6C7815" w:rsidR="008F57F0" w:rsidRDefault="009119DD" w:rsidP="009119DD">
            <w:pPr>
              <w:jc w:val="both"/>
              <w:rPr>
                <w:rFonts w:ascii="Times New Roman" w:eastAsia="Verdana" w:hAnsi="Times New Roman"/>
                <w:b/>
                <w:color w:val="009999"/>
                <w:kern w:val="2"/>
                <w:sz w:val="52"/>
                <w:szCs w:val="52"/>
                <w:lang w:eastAsia="ja-JP"/>
                <w14:ligatures w14:val="standard"/>
              </w:rPr>
            </w:pPr>
            <w:bookmarkStart w:id="5" w:name="_Toc61419792"/>
            <w:r>
              <w:rPr>
                <w:rFonts w:ascii="Times New Roman" w:eastAsia="Verdana" w:hAnsi="Times New Roman"/>
                <w:b/>
                <w:color w:val="009999"/>
                <w:kern w:val="2"/>
                <w:sz w:val="52"/>
                <w:szCs w:val="52"/>
                <w:lang w:eastAsia="ja-JP"/>
                <w14:ligatures w14:val="standard"/>
              </w:rPr>
              <w:t xml:space="preserve">                           </w:t>
            </w:r>
          </w:p>
          <w:p w14:paraId="55F88902" w14:textId="77777777" w:rsidR="008F57F0" w:rsidRDefault="008F57F0" w:rsidP="009119DD">
            <w:pPr>
              <w:jc w:val="both"/>
              <w:rPr>
                <w:rFonts w:ascii="Times New Roman" w:eastAsia="Verdana" w:hAnsi="Times New Roman"/>
                <w:b/>
                <w:color w:val="009999"/>
                <w:kern w:val="2"/>
                <w:sz w:val="52"/>
                <w:szCs w:val="52"/>
                <w:lang w:eastAsia="ja-JP"/>
                <w14:ligatures w14:val="standard"/>
              </w:rPr>
            </w:pPr>
          </w:p>
          <w:p w14:paraId="1D70DADE" w14:textId="77777777" w:rsidR="0023565F" w:rsidRDefault="0023565F" w:rsidP="009119DD">
            <w:pPr>
              <w:jc w:val="both"/>
              <w:rPr>
                <w:rFonts w:ascii="Times New Roman" w:eastAsia="Verdana" w:hAnsi="Times New Roman"/>
                <w:b/>
                <w:color w:val="009999"/>
                <w:kern w:val="2"/>
                <w:sz w:val="48"/>
                <w:szCs w:val="48"/>
                <w:lang w:eastAsia="ja-JP"/>
                <w14:ligatures w14:val="standard"/>
              </w:rPr>
            </w:pPr>
          </w:p>
          <w:p w14:paraId="61F3E15D" w14:textId="77777777" w:rsidR="0023565F" w:rsidRDefault="0023565F" w:rsidP="009119DD">
            <w:pPr>
              <w:jc w:val="both"/>
              <w:rPr>
                <w:rFonts w:ascii="Times New Roman" w:eastAsia="Verdana" w:hAnsi="Times New Roman"/>
                <w:b/>
                <w:color w:val="009999"/>
                <w:kern w:val="2"/>
                <w:sz w:val="48"/>
                <w:szCs w:val="48"/>
                <w:lang w:eastAsia="ja-JP"/>
                <w14:ligatures w14:val="standard"/>
              </w:rPr>
            </w:pPr>
          </w:p>
          <w:p w14:paraId="5B2C7CBD" w14:textId="0393ACAC" w:rsidR="00190E61" w:rsidRPr="001501F1" w:rsidRDefault="00D37E50" w:rsidP="009119DD">
            <w:pPr>
              <w:jc w:val="both"/>
              <w:rPr>
                <w:rFonts w:ascii="Times New Roman" w:eastAsia="Verdana" w:hAnsi="Times New Roman"/>
                <w:b/>
                <w:color w:val="009999"/>
                <w:kern w:val="2"/>
                <w:sz w:val="52"/>
                <w:szCs w:val="52"/>
                <w:lang w:eastAsia="ja-JP"/>
                <w14:ligatures w14:val="standard"/>
              </w:rPr>
            </w:pPr>
            <w:r>
              <w:rPr>
                <w:rFonts w:ascii="Times New Roman" w:eastAsia="Verdana" w:hAnsi="Times New Roman"/>
                <w:b/>
                <w:color w:val="009999"/>
                <w:kern w:val="2"/>
                <w:sz w:val="48"/>
                <w:szCs w:val="48"/>
                <w:lang w:eastAsia="ja-JP"/>
                <w14:ligatures w14:val="standard"/>
              </w:rPr>
              <w:t xml:space="preserve">                            </w:t>
            </w:r>
            <w:r w:rsidR="00190E61" w:rsidRPr="009119DD">
              <w:rPr>
                <w:rFonts w:ascii="Times New Roman" w:eastAsia="Verdana" w:hAnsi="Times New Roman"/>
                <w:b/>
                <w:color w:val="009999"/>
                <w:kern w:val="2"/>
                <w:sz w:val="48"/>
                <w:szCs w:val="48"/>
                <w:lang w:eastAsia="ja-JP"/>
                <w14:ligatures w14:val="standard"/>
              </w:rPr>
              <w:t>Funciones Principales</w:t>
            </w:r>
            <w:bookmarkEnd w:id="5"/>
            <w:r w:rsidR="00190E61" w:rsidRPr="009119DD">
              <w:rPr>
                <w:rFonts w:ascii="Times New Roman" w:eastAsia="Verdana" w:hAnsi="Times New Roman"/>
                <w:b/>
                <w:color w:val="009999"/>
                <w:kern w:val="2"/>
                <w:sz w:val="48"/>
                <w:szCs w:val="48"/>
                <w:lang w:eastAsia="ja-JP"/>
                <w14:ligatures w14:val="standard"/>
              </w:rPr>
              <w:t>:</w:t>
            </w:r>
          </w:p>
          <w:p w14:paraId="35BEF9AD" w14:textId="63B8919F" w:rsidR="000529EF" w:rsidRPr="009119DD" w:rsidRDefault="000529EF" w:rsidP="009119DD">
            <w:pPr>
              <w:pStyle w:val="Prrafodelista"/>
              <w:numPr>
                <w:ilvl w:val="0"/>
                <w:numId w:val="4"/>
              </w:numPr>
              <w:ind w:left="187" w:hanging="283"/>
              <w:jc w:val="both"/>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pPr>
            <w:r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A</w:t>
            </w:r>
            <w:r w:rsidR="00190E61"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yudar tanto al o los usuarios, cómo también a la empresa comercial, en agilizar el proceso de pago en la caja</w:t>
            </w:r>
            <w:r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w:t>
            </w:r>
          </w:p>
          <w:p w14:paraId="3AB75FC5" w14:textId="77777777" w:rsidR="009119DD" w:rsidRPr="009119DD" w:rsidRDefault="009119DD" w:rsidP="009119DD">
            <w:pPr>
              <w:pStyle w:val="Prrafodelista"/>
              <w:ind w:left="187"/>
              <w:jc w:val="both"/>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pPr>
          </w:p>
          <w:p w14:paraId="7858D789" w14:textId="27E1EEB2" w:rsidR="000529EF" w:rsidRPr="009119DD" w:rsidRDefault="000529EF" w:rsidP="009119DD">
            <w:pPr>
              <w:pStyle w:val="Prrafodelista"/>
              <w:numPr>
                <w:ilvl w:val="0"/>
                <w:numId w:val="4"/>
              </w:numPr>
              <w:ind w:left="187" w:hanging="283"/>
              <w:jc w:val="both"/>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pPr>
            <w:r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La Aplicación Móvil</w:t>
            </w:r>
            <w:r w:rsidR="00190E61"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 xml:space="preserve"> c</w:t>
            </w:r>
            <w:r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uenta</w:t>
            </w:r>
            <w:r w:rsidR="00190E61"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 xml:space="preserve"> con un generador y lector de códigos QR, con lo que se identificará cada producto</w:t>
            </w:r>
            <w:r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w:t>
            </w:r>
          </w:p>
          <w:p w14:paraId="218EEC3F" w14:textId="77777777" w:rsidR="009119DD" w:rsidRPr="009119DD" w:rsidRDefault="009119DD" w:rsidP="009119DD">
            <w:pPr>
              <w:pStyle w:val="Prrafodelista"/>
              <w:ind w:left="187"/>
              <w:jc w:val="both"/>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pPr>
          </w:p>
          <w:p w14:paraId="769222BA" w14:textId="446A5B1B" w:rsidR="000529EF" w:rsidRPr="009119DD" w:rsidRDefault="000529EF" w:rsidP="009119DD">
            <w:pPr>
              <w:pStyle w:val="Prrafodelista"/>
              <w:numPr>
                <w:ilvl w:val="0"/>
                <w:numId w:val="4"/>
              </w:numPr>
              <w:ind w:left="187" w:hanging="283"/>
              <w:jc w:val="both"/>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pPr>
            <w:r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S</w:t>
            </w:r>
            <w:r w:rsidR="00190E61"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e lleva un registro de los precios de los productos adquiridos por los usuarios</w:t>
            </w:r>
            <w:r w:rsidRPr="009119DD">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w:t>
            </w:r>
          </w:p>
          <w:p w14:paraId="12340A49" w14:textId="77777777" w:rsidR="009119DD" w:rsidRPr="009119DD" w:rsidRDefault="009119DD" w:rsidP="009119DD">
            <w:pPr>
              <w:pStyle w:val="Prrafodelista"/>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pPr>
          </w:p>
          <w:p w14:paraId="558AD86D" w14:textId="69CE65AA" w:rsidR="00190E61" w:rsidRPr="009119DD" w:rsidRDefault="009119DD" w:rsidP="008D2A00">
            <w:pPr>
              <w:pStyle w:val="Prrafodelista"/>
              <w:numPr>
                <w:ilvl w:val="0"/>
                <w:numId w:val="4"/>
              </w:numPr>
              <w:ind w:left="187" w:hanging="283"/>
              <w:jc w:val="both"/>
              <w:rPr>
                <w:rFonts w:ascii="Times New Roman" w:eastAsia="Verdana" w:hAnsi="Times New Roman"/>
                <w:b/>
                <w:color w:val="009999"/>
                <w:kern w:val="2"/>
                <w:sz w:val="30"/>
                <w:szCs w:val="30"/>
                <w:lang w:eastAsia="ja-JP"/>
                <w14:ligatures w14:val="standard"/>
              </w:rPr>
            </w:pPr>
            <w:r w:rsidRPr="008D2A00">
              <w:rPr>
                <w:rFonts w:ascii="Times New Roman" w:eastAsia="Verdana" w:hAnsi="Times New Roman"/>
                <w:b/>
                <w:color w:val="907CB3"/>
                <w:kern w:val="2"/>
                <w:sz w:val="28"/>
                <w:szCs w:val="28"/>
                <w:lang w:eastAsia="ja-JP"/>
                <w14:textFill>
                  <w14:solidFill>
                    <w14:srgbClr w14:val="907CB3">
                      <w14:lumMod w14:val="75000"/>
                    </w14:srgbClr>
                  </w14:solidFill>
                </w14:textFill>
                <w14:ligatures w14:val="standard"/>
              </w:rPr>
              <w:t>La Aplicación genera un código QR, correspondiente, sobre el monto total comprado.</w:t>
            </w:r>
          </w:p>
        </w:tc>
        <w:tc>
          <w:tcPr>
            <w:tcW w:w="148" w:type="pct"/>
            <w:gridSpan w:val="2"/>
            <w:vMerge w:val="restart"/>
          </w:tcPr>
          <w:p w14:paraId="4A9DBF7D" w14:textId="5AFAE6E6" w:rsidR="00CD070E" w:rsidRPr="001501F1" w:rsidRDefault="00CD070E" w:rsidP="00317E75"/>
        </w:tc>
        <w:tc>
          <w:tcPr>
            <w:tcW w:w="1473" w:type="pct"/>
            <w:gridSpan w:val="2"/>
          </w:tcPr>
          <w:p w14:paraId="281F9062" w14:textId="35E180D0" w:rsidR="00CD070E" w:rsidRPr="001501F1" w:rsidRDefault="00CD070E" w:rsidP="00CD070E">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r w:rsidRPr="001501F1">
              <w:rPr>
                <w:noProof/>
              </w:rPr>
              <w:drawing>
                <wp:anchor distT="0" distB="0" distL="114300" distR="114300" simplePos="0" relativeHeight="251697152" behindDoc="1" locked="0" layoutInCell="1" allowOverlap="1" wp14:anchorId="33D14C52" wp14:editId="743EE9ED">
                  <wp:simplePos x="0" y="0"/>
                  <wp:positionH relativeFrom="column">
                    <wp:posOffset>2027555</wp:posOffset>
                  </wp:positionH>
                  <wp:positionV relativeFrom="paragraph">
                    <wp:posOffset>0</wp:posOffset>
                  </wp:positionV>
                  <wp:extent cx="914400" cy="914400"/>
                  <wp:effectExtent l="0" t="0" r="0" b="0"/>
                  <wp:wrapTight wrapText="bothSides">
                    <wp:wrapPolygon edited="0">
                      <wp:start x="11700" y="900"/>
                      <wp:lineTo x="9000" y="2700"/>
                      <wp:lineTo x="8100" y="5400"/>
                      <wp:lineTo x="8550" y="9000"/>
                      <wp:lineTo x="3150" y="11250"/>
                      <wp:lineTo x="2250" y="14850"/>
                      <wp:lineTo x="3600" y="17550"/>
                      <wp:lineTo x="6300" y="20250"/>
                      <wp:lineTo x="9450" y="20250"/>
                      <wp:lineTo x="10800" y="19350"/>
                      <wp:lineTo x="13050" y="17100"/>
                      <wp:lineTo x="13050" y="16200"/>
                      <wp:lineTo x="17550" y="9000"/>
                      <wp:lineTo x="18900" y="6300"/>
                      <wp:lineTo x="17550" y="3150"/>
                      <wp:lineTo x="14850" y="900"/>
                      <wp:lineTo x="11700" y="900"/>
                    </wp:wrapPolygon>
                  </wp:wrapTight>
                  <wp:docPr id="112" name="Gráfico 112" descr="Engranaj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áfico 112" descr="Engranajes con relleno sólido"/>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1501F1">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t xml:space="preserve">Especificaciones del </w:t>
            </w:r>
            <w:r w:rsidR="00DA491E">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t xml:space="preserve">  </w:t>
            </w:r>
            <w:r w:rsidRPr="001501F1">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t>Software:</w:t>
            </w:r>
          </w:p>
          <w:p w14:paraId="488F2FC0" w14:textId="29AD0AC5" w:rsidR="00CD070E" w:rsidRPr="001501F1" w:rsidRDefault="00C42DC2" w:rsidP="00317E75">
            <w:pPr>
              <w:jc w:val="center"/>
              <w:rPr>
                <w:rFonts w:ascii="Times New Roman" w:eastAsia="Verdana" w:hAnsi="Times New Roman"/>
                <w:b/>
                <w:color w:val="CD63B9"/>
                <w:kern w:val="2"/>
                <w:sz w:val="40"/>
                <w:szCs w:val="40"/>
                <w:lang w:eastAsia="ja-JP"/>
                <w14:textFill>
                  <w14:solidFill>
                    <w14:srgbClr w14:val="CD63B9">
                      <w14:lumMod w14:val="75000"/>
                    </w14:srgbClr>
                  </w14:solidFill>
                </w14:textFill>
                <w14:ligatures w14:val="standard"/>
              </w:rPr>
            </w:pPr>
            <w:r w:rsidRPr="001501F1">
              <w:rPr>
                <w:noProof/>
              </w:rPr>
              <w:drawing>
                <wp:anchor distT="0" distB="0" distL="114300" distR="114300" simplePos="0" relativeHeight="251717632" behindDoc="1" locked="0" layoutInCell="1" allowOverlap="1" wp14:anchorId="7D1B74E7" wp14:editId="2EE18E95">
                  <wp:simplePos x="0" y="0"/>
                  <wp:positionH relativeFrom="column">
                    <wp:posOffset>337953</wp:posOffset>
                  </wp:positionH>
                  <wp:positionV relativeFrom="paragraph">
                    <wp:posOffset>302260</wp:posOffset>
                  </wp:positionV>
                  <wp:extent cx="119503" cy="273600"/>
                  <wp:effectExtent l="0" t="0" r="0" b="0"/>
                  <wp:wrapTight wrapText="bothSides">
                    <wp:wrapPolygon edited="0">
                      <wp:start x="0" y="0"/>
                      <wp:lineTo x="0" y="19591"/>
                      <wp:lineTo x="17234" y="19591"/>
                      <wp:lineTo x="17234" y="6028"/>
                      <wp:lineTo x="13787" y="0"/>
                      <wp:lineTo x="0" y="0"/>
                    </wp:wrapPolygon>
                  </wp:wrapTight>
                  <wp:docPr id="23" name="Imagen 23" descr="Cómo teclear el símbolo de Apple en tu iPhone, iPad y M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ómo teclear el símbolo de Apple en tu iPhone, iPad y Mac "/>
                          <pic:cNvPicPr>
                            <a:picLocks noChangeAspect="1" noChangeArrowheads="1"/>
                          </pic:cNvPicPr>
                        </pic:nvPicPr>
                        <pic:blipFill rotWithShape="1">
                          <a:blip r:embed="rId38" cstate="print">
                            <a:extLst>
                              <a:ext uri="{BEBA8EAE-BF5A-486C-A8C5-ECC9F3942E4B}">
                                <a14:imgProps xmlns:a14="http://schemas.microsoft.com/office/drawing/2010/main">
                                  <a14:imgLayer r:embed="rId39">
                                    <a14:imgEffect>
                                      <a14:backgroundRemoval t="4200" b="96600" l="51049" r="94872">
                                        <a14:foregroundMark x1="66200" y1="9800" x2="66200" y2="9800"/>
                                        <a14:foregroundMark x1="68765" y1="4200" x2="55012" y2="18200"/>
                                        <a14:foregroundMark x1="53380" y1="31000" x2="55012" y2="59400"/>
                                        <a14:foregroundMark x1="51515" y1="55200" x2="61772" y2="64000"/>
                                        <a14:foregroundMark x1="58974" y1="65200" x2="60839" y2="81800"/>
                                        <a14:foregroundMark x1="51515" y1="81000" x2="65268" y2="91200"/>
                                        <a14:foregroundMark x1="67366" y1="95000" x2="71795" y2="96600"/>
                                      </a14:backgroundRemoval>
                                    </a14:imgEffect>
                                  </a14:imgLayer>
                                </a14:imgProps>
                              </a:ext>
                              <a:ext uri="{28A0092B-C50C-407E-A947-70E740481C1C}">
                                <a14:useLocalDpi xmlns:a14="http://schemas.microsoft.com/office/drawing/2010/main" val="0"/>
                              </a:ext>
                            </a:extLst>
                          </a:blip>
                          <a:srcRect l="49006"/>
                          <a:stretch/>
                        </pic:blipFill>
                        <pic:spPr bwMode="auto">
                          <a:xfrm>
                            <a:off x="0" y="0"/>
                            <a:ext cx="119503" cy="27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25D7" w:rsidRPr="001501F1">
              <w:rPr>
                <w:noProof/>
              </w:rPr>
              <w:drawing>
                <wp:anchor distT="0" distB="0" distL="114300" distR="114300" simplePos="0" relativeHeight="251711488" behindDoc="1" locked="0" layoutInCell="1" allowOverlap="1" wp14:anchorId="37BC54EB" wp14:editId="411272B3">
                  <wp:simplePos x="0" y="0"/>
                  <wp:positionH relativeFrom="column">
                    <wp:posOffset>219075</wp:posOffset>
                  </wp:positionH>
                  <wp:positionV relativeFrom="paragraph">
                    <wp:posOffset>343535</wp:posOffset>
                  </wp:positionV>
                  <wp:extent cx="217805" cy="217805"/>
                  <wp:effectExtent l="0" t="0" r="0" b="0"/>
                  <wp:wrapTight wrapText="bothSides">
                    <wp:wrapPolygon edited="0">
                      <wp:start x="1889" y="0"/>
                      <wp:lineTo x="0" y="5668"/>
                      <wp:lineTo x="0" y="15114"/>
                      <wp:lineTo x="1889" y="18892"/>
                      <wp:lineTo x="17003" y="18892"/>
                      <wp:lineTo x="18892" y="15114"/>
                      <wp:lineTo x="18892" y="5668"/>
                      <wp:lineTo x="17003" y="0"/>
                      <wp:lineTo x="1889" y="0"/>
                    </wp:wrapPolygon>
                  </wp:wrapTight>
                  <wp:docPr id="10" name="Imagen 10" descr="Logo android |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android | Icono Grati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805" cy="217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C98" w:rsidRPr="001501F1">
              <w:rPr>
                <w:rFonts w:ascii="Times New Roman" w:eastAsia="Verdana" w:hAnsi="Times New Roman"/>
                <w:b/>
                <w:noProof/>
                <w:color w:val="CD63B9"/>
                <w:kern w:val="2"/>
                <w:sz w:val="40"/>
                <w:szCs w:val="40"/>
                <w:lang w:eastAsia="ja-JP"/>
              </w:rPr>
              <w:drawing>
                <wp:anchor distT="0" distB="0" distL="114300" distR="114300" simplePos="0" relativeHeight="251691008" behindDoc="0" locked="0" layoutInCell="1" allowOverlap="1" wp14:anchorId="2DA93790" wp14:editId="53EEDB4A">
                  <wp:simplePos x="0" y="0"/>
                  <wp:positionH relativeFrom="column">
                    <wp:posOffset>-34735</wp:posOffset>
                  </wp:positionH>
                  <wp:positionV relativeFrom="paragraph">
                    <wp:posOffset>116897</wp:posOffset>
                  </wp:positionV>
                  <wp:extent cx="3060700" cy="5487035"/>
                  <wp:effectExtent l="57150" t="38100" r="82550" b="75565"/>
                  <wp:wrapNone/>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p>
          <w:p w14:paraId="64856D56" w14:textId="4D1DD754" w:rsidR="00CD070E" w:rsidRPr="001501F1" w:rsidRDefault="00CD070E" w:rsidP="00317E75">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0C2DF631" w14:textId="5F59ECD8" w:rsidR="00CD070E" w:rsidRPr="001501F1" w:rsidRDefault="00CD070E" w:rsidP="00317E75">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6FCE1D24" w14:textId="2BBBBCAF" w:rsidR="00CD070E" w:rsidRPr="001501F1" w:rsidRDefault="00CD070E" w:rsidP="00AB67B5">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419AC225" w14:textId="0BFE65E1" w:rsidR="00CD070E" w:rsidRPr="001501F1" w:rsidRDefault="00CD070E" w:rsidP="00AB67B5">
            <w:pPr>
              <w:jc w:val="center"/>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pPr>
          </w:p>
          <w:p w14:paraId="75594234" w14:textId="5462B952" w:rsidR="00CD070E" w:rsidRPr="001501F1" w:rsidRDefault="00CD070E" w:rsidP="00BC1C98">
            <w:pPr>
              <w:jc w:val="center"/>
              <w:rPr>
                <w:rFonts w:ascii="Times New Roman" w:eastAsia="Verdana" w:hAnsi="Times New Roman"/>
                <w:b/>
                <w:color w:val="009999"/>
                <w:kern w:val="2"/>
                <w:sz w:val="30"/>
                <w:szCs w:val="30"/>
                <w:lang w:eastAsia="ja-JP"/>
                <w14:ligatures w14:val="standard"/>
              </w:rPr>
            </w:pPr>
            <w:r w:rsidRPr="001501F1">
              <w:rPr>
                <w:rFonts w:ascii="Times New Roman" w:eastAsia="Verdana" w:hAnsi="Times New Roman"/>
                <w:b/>
                <w:color w:val="907CB3"/>
                <w:kern w:val="2"/>
                <w:sz w:val="40"/>
                <w:szCs w:val="40"/>
                <w:lang w:eastAsia="ja-JP"/>
                <w14:textFill>
                  <w14:solidFill>
                    <w14:srgbClr w14:val="907CB3">
                      <w14:lumMod w14:val="75000"/>
                    </w14:srgbClr>
                  </w14:solidFill>
                </w14:textFill>
                <w14:ligatures w14:val="standard"/>
              </w:rPr>
              <w:t xml:space="preserve">                                  </w:t>
            </w:r>
          </w:p>
          <w:p w14:paraId="4BAF1C93" w14:textId="37AB3E3D" w:rsidR="00CD070E" w:rsidRPr="001501F1" w:rsidRDefault="00CD070E" w:rsidP="00AB67B5"/>
          <w:p w14:paraId="3A6DEAEC" w14:textId="6EB3DFC3" w:rsidR="00CD070E" w:rsidRPr="001501F1" w:rsidRDefault="00BC1C98" w:rsidP="00BC1C98">
            <w:pPr>
              <w:tabs>
                <w:tab w:val="left" w:pos="1739"/>
              </w:tabs>
            </w:pPr>
            <w:r w:rsidRPr="001501F1">
              <w:tab/>
            </w:r>
          </w:p>
          <w:p w14:paraId="40134BBF" w14:textId="19A916F0" w:rsidR="00CD070E" w:rsidRPr="001501F1" w:rsidRDefault="00CD070E" w:rsidP="00AB67B5"/>
          <w:p w14:paraId="23F1D720" w14:textId="1867E1A6" w:rsidR="00CD070E" w:rsidRPr="001501F1" w:rsidRDefault="002E7AAD" w:rsidP="00AB67B5">
            <w:r w:rsidRPr="001501F1">
              <w:rPr>
                <w:noProof/>
              </w:rPr>
              <w:drawing>
                <wp:anchor distT="0" distB="0" distL="114300" distR="114300" simplePos="0" relativeHeight="251710464" behindDoc="1" locked="0" layoutInCell="1" allowOverlap="1" wp14:anchorId="74B21B32" wp14:editId="0F237046">
                  <wp:simplePos x="0" y="0"/>
                  <wp:positionH relativeFrom="column">
                    <wp:posOffset>71755</wp:posOffset>
                  </wp:positionH>
                  <wp:positionV relativeFrom="paragraph">
                    <wp:posOffset>100330</wp:posOffset>
                  </wp:positionV>
                  <wp:extent cx="485775" cy="485775"/>
                  <wp:effectExtent l="0" t="0" r="9525" b="9525"/>
                  <wp:wrapTight wrapText="bothSides">
                    <wp:wrapPolygon edited="0">
                      <wp:start x="0" y="0"/>
                      <wp:lineTo x="0" y="21176"/>
                      <wp:lineTo x="21176" y="21176"/>
                      <wp:lineTo x="21176" y="0"/>
                      <wp:lineTo x="0" y="0"/>
                    </wp:wrapPolygon>
                  </wp:wrapTight>
                  <wp:docPr id="9" name="Imagen 9" descr="Tarjeta de memoria - Iconos gratis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rjeta de memoria - Iconos gratis de computadora"/>
                          <pic:cNvPicPr>
                            <a:picLocks noChangeAspect="1" noChangeArrowheads="1"/>
                          </pic:cNvPicPr>
                        </pic:nvPicPr>
                        <pic:blipFill>
                          <a:blip r:embed="rId46" cstate="print">
                            <a:extLst>
                              <a:ext uri="{BEBA8EAE-BF5A-486C-A8C5-ECC9F3942E4B}">
                                <a14:imgProps xmlns:a14="http://schemas.microsoft.com/office/drawing/2010/main">
                                  <a14:imgLayer r:embed="rId47">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7FBD9" w14:textId="152EF9CE" w:rsidR="00CD070E" w:rsidRPr="001501F1" w:rsidRDefault="00B80CE4" w:rsidP="00AB67B5">
            <w:r w:rsidRPr="001501F1">
              <w:rPr>
                <w:rFonts w:ascii="Times New Roman" w:eastAsia="Verdana" w:hAnsi="Times New Roman"/>
                <w:b/>
                <w:noProof/>
                <w:color w:val="907CB3"/>
                <w:kern w:val="2"/>
                <w:sz w:val="36"/>
                <w:szCs w:val="36"/>
                <w:lang w:eastAsia="ja-JP"/>
              </w:rPr>
              <w:drawing>
                <wp:anchor distT="0" distB="0" distL="114300" distR="114300" simplePos="0" relativeHeight="251719680" behindDoc="1" locked="0" layoutInCell="1" allowOverlap="1" wp14:anchorId="2F9DAC9D" wp14:editId="6F32890B">
                  <wp:simplePos x="0" y="0"/>
                  <wp:positionH relativeFrom="column">
                    <wp:posOffset>-15875</wp:posOffset>
                  </wp:positionH>
                  <wp:positionV relativeFrom="paragraph">
                    <wp:posOffset>1344295</wp:posOffset>
                  </wp:positionV>
                  <wp:extent cx="321945" cy="619125"/>
                  <wp:effectExtent l="0" t="0" r="1905" b="0"/>
                  <wp:wrapTight wrapText="bothSides">
                    <wp:wrapPolygon edited="0">
                      <wp:start x="12781" y="1994"/>
                      <wp:lineTo x="2556" y="4652"/>
                      <wp:lineTo x="0" y="7311"/>
                      <wp:lineTo x="1278" y="19274"/>
                      <wp:lineTo x="20450" y="19274"/>
                      <wp:lineTo x="20450" y="1994"/>
                      <wp:lineTo x="12781" y="1994"/>
                    </wp:wrapPolygon>
                  </wp:wrapTight>
                  <wp:docPr id="25" name="Gráfico 25" descr="Cámar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áfico 25" descr="Cámara con relleno sólido"/>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r="47312"/>
                          <a:stretch/>
                        </pic:blipFill>
                        <pic:spPr bwMode="auto">
                          <a:xfrm>
                            <a:off x="0" y="0"/>
                            <a:ext cx="321945" cy="61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01F1">
              <w:rPr>
                <w:rFonts w:ascii="Times New Roman" w:eastAsia="Verdana" w:hAnsi="Times New Roman"/>
                <w:b/>
                <w:noProof/>
                <w:color w:val="907CB3"/>
                <w:kern w:val="2"/>
                <w:sz w:val="40"/>
                <w:szCs w:val="40"/>
                <w:lang w:eastAsia="ja-JP"/>
              </w:rPr>
              <w:drawing>
                <wp:anchor distT="0" distB="0" distL="114300" distR="114300" simplePos="0" relativeHeight="251718656" behindDoc="1" locked="0" layoutInCell="1" allowOverlap="1" wp14:anchorId="1ACD23A9" wp14:editId="2C3A4108">
                  <wp:simplePos x="0" y="0"/>
                  <wp:positionH relativeFrom="column">
                    <wp:posOffset>289560</wp:posOffset>
                  </wp:positionH>
                  <wp:positionV relativeFrom="paragraph">
                    <wp:posOffset>1435735</wp:posOffset>
                  </wp:positionV>
                  <wp:extent cx="370205" cy="460375"/>
                  <wp:effectExtent l="0" t="0" r="0" b="0"/>
                  <wp:wrapSquare wrapText="bothSides"/>
                  <wp:docPr id="24" name="Gráfico 24" descr="{0}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0} con relleno sólido"/>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38325" t="12049" r="-1445" b="9345"/>
                          <a:stretch/>
                        </pic:blipFill>
                        <pic:spPr bwMode="auto">
                          <a:xfrm>
                            <a:off x="0" y="0"/>
                            <a:ext cx="370205" cy="46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D070E" w:rsidRPr="001501F1" w14:paraId="52FF7882" w14:textId="77777777" w:rsidTr="008F57F0">
        <w:trPr>
          <w:gridAfter w:val="3"/>
          <w:wAfter w:w="1591" w:type="pct"/>
          <w:trHeight w:val="3443"/>
        </w:trPr>
        <w:tc>
          <w:tcPr>
            <w:tcW w:w="1458" w:type="pct"/>
            <w:vMerge/>
          </w:tcPr>
          <w:p w14:paraId="76FEF1B7" w14:textId="77777777" w:rsidR="00CD070E" w:rsidRPr="001501F1" w:rsidRDefault="00CD070E" w:rsidP="00317E75">
            <w:pPr>
              <w:pStyle w:val="Ttulo1"/>
              <w:rPr>
                <w:rFonts w:ascii="Times New Roman" w:eastAsia="Verdana" w:hAnsi="Times New Roman"/>
                <w:b w:val="0"/>
                <w:noProof/>
                <w:color w:val="907CB3"/>
                <w:kern w:val="2"/>
                <w:szCs w:val="40"/>
                <w:lang w:eastAsia="ja-JP"/>
              </w:rPr>
            </w:pPr>
          </w:p>
        </w:tc>
        <w:tc>
          <w:tcPr>
            <w:tcW w:w="285" w:type="pct"/>
            <w:gridSpan w:val="2"/>
            <w:vMerge/>
          </w:tcPr>
          <w:p w14:paraId="2D8C030D" w14:textId="77777777" w:rsidR="00CD070E" w:rsidRPr="001501F1" w:rsidRDefault="00CD070E" w:rsidP="00317E75"/>
        </w:tc>
        <w:tc>
          <w:tcPr>
            <w:tcW w:w="1519" w:type="pct"/>
            <w:gridSpan w:val="2"/>
            <w:vMerge/>
          </w:tcPr>
          <w:p w14:paraId="6F5DD014" w14:textId="77777777" w:rsidR="00CD070E" w:rsidRPr="001501F1" w:rsidRDefault="00CD070E" w:rsidP="00317E75">
            <w:pPr>
              <w:pStyle w:val="Ttulo2"/>
              <w:rPr>
                <w:noProof/>
              </w:rPr>
            </w:pPr>
          </w:p>
        </w:tc>
        <w:tc>
          <w:tcPr>
            <w:tcW w:w="148" w:type="pct"/>
            <w:gridSpan w:val="2"/>
            <w:vMerge/>
          </w:tcPr>
          <w:p w14:paraId="7D047E9B" w14:textId="77777777" w:rsidR="00CD070E" w:rsidRPr="001501F1" w:rsidRDefault="00CD070E" w:rsidP="00317E75"/>
        </w:tc>
      </w:tr>
      <w:tr w:rsidR="00CD070E" w:rsidRPr="001501F1" w14:paraId="5D01C247" w14:textId="77777777" w:rsidTr="008F57F0">
        <w:trPr>
          <w:gridAfter w:val="3"/>
          <w:wAfter w:w="1591" w:type="pct"/>
          <w:trHeight w:val="1841"/>
        </w:trPr>
        <w:tc>
          <w:tcPr>
            <w:tcW w:w="1458" w:type="pct"/>
            <w:vMerge/>
          </w:tcPr>
          <w:p w14:paraId="773C6061" w14:textId="77777777" w:rsidR="00CD070E" w:rsidRPr="001501F1" w:rsidRDefault="00CD070E" w:rsidP="00317E75">
            <w:pPr>
              <w:pStyle w:val="Ttulo1"/>
              <w:rPr>
                <w:rFonts w:ascii="Times New Roman" w:eastAsia="Verdana" w:hAnsi="Times New Roman"/>
                <w:b w:val="0"/>
                <w:noProof/>
                <w:color w:val="907CB3"/>
                <w:kern w:val="2"/>
                <w:szCs w:val="40"/>
                <w:lang w:eastAsia="ja-JP"/>
              </w:rPr>
            </w:pPr>
          </w:p>
        </w:tc>
        <w:tc>
          <w:tcPr>
            <w:tcW w:w="285" w:type="pct"/>
            <w:gridSpan w:val="2"/>
            <w:vMerge/>
          </w:tcPr>
          <w:p w14:paraId="624A63D2" w14:textId="77777777" w:rsidR="00CD070E" w:rsidRPr="001501F1" w:rsidRDefault="00CD070E" w:rsidP="00317E75"/>
        </w:tc>
        <w:tc>
          <w:tcPr>
            <w:tcW w:w="1519" w:type="pct"/>
            <w:gridSpan w:val="2"/>
            <w:vMerge/>
          </w:tcPr>
          <w:p w14:paraId="5AE44F6C" w14:textId="77777777" w:rsidR="00CD070E" w:rsidRPr="001501F1" w:rsidRDefault="00CD070E" w:rsidP="00317E75">
            <w:pPr>
              <w:pStyle w:val="Ttulo2"/>
              <w:rPr>
                <w:noProof/>
              </w:rPr>
            </w:pPr>
          </w:p>
        </w:tc>
        <w:tc>
          <w:tcPr>
            <w:tcW w:w="148" w:type="pct"/>
            <w:gridSpan w:val="2"/>
            <w:vMerge/>
          </w:tcPr>
          <w:p w14:paraId="03C7BDCD" w14:textId="77777777" w:rsidR="00CD070E" w:rsidRPr="001501F1" w:rsidRDefault="00CD070E" w:rsidP="00317E75"/>
        </w:tc>
      </w:tr>
      <w:tr w:rsidR="00CD070E" w:rsidRPr="001501F1" w14:paraId="314766F6" w14:textId="77777777" w:rsidTr="008F57F0">
        <w:trPr>
          <w:gridAfter w:val="1"/>
          <w:wAfter w:w="118" w:type="pct"/>
          <w:trHeight w:val="1841"/>
        </w:trPr>
        <w:tc>
          <w:tcPr>
            <w:tcW w:w="1458" w:type="pct"/>
            <w:vMerge/>
          </w:tcPr>
          <w:p w14:paraId="2392239E" w14:textId="77777777" w:rsidR="00CD070E" w:rsidRPr="001501F1" w:rsidRDefault="00CD070E" w:rsidP="00317E75">
            <w:pPr>
              <w:pStyle w:val="Ttulo1"/>
              <w:rPr>
                <w:rFonts w:ascii="Times New Roman" w:eastAsia="Verdana" w:hAnsi="Times New Roman"/>
                <w:b w:val="0"/>
                <w:noProof/>
                <w:color w:val="907CB3"/>
                <w:kern w:val="2"/>
                <w:szCs w:val="40"/>
                <w:lang w:eastAsia="ja-JP"/>
              </w:rPr>
            </w:pPr>
          </w:p>
        </w:tc>
        <w:tc>
          <w:tcPr>
            <w:tcW w:w="285" w:type="pct"/>
            <w:gridSpan w:val="2"/>
            <w:vMerge/>
          </w:tcPr>
          <w:p w14:paraId="386D2117" w14:textId="77777777" w:rsidR="00CD070E" w:rsidRPr="001501F1" w:rsidRDefault="00CD070E" w:rsidP="00317E75"/>
        </w:tc>
        <w:tc>
          <w:tcPr>
            <w:tcW w:w="1519" w:type="pct"/>
            <w:gridSpan w:val="2"/>
            <w:vMerge/>
          </w:tcPr>
          <w:p w14:paraId="4D9B4E24" w14:textId="77777777" w:rsidR="00CD070E" w:rsidRPr="001501F1" w:rsidRDefault="00CD070E" w:rsidP="00317E75">
            <w:pPr>
              <w:pStyle w:val="Ttulo2"/>
              <w:rPr>
                <w:noProof/>
              </w:rPr>
            </w:pPr>
          </w:p>
        </w:tc>
        <w:tc>
          <w:tcPr>
            <w:tcW w:w="148" w:type="pct"/>
            <w:gridSpan w:val="2"/>
            <w:vMerge/>
          </w:tcPr>
          <w:p w14:paraId="5A118C4D" w14:textId="77777777" w:rsidR="00CD070E" w:rsidRPr="001501F1" w:rsidRDefault="00CD070E" w:rsidP="00317E75"/>
        </w:tc>
        <w:tc>
          <w:tcPr>
            <w:tcW w:w="1473" w:type="pct"/>
            <w:gridSpan w:val="2"/>
          </w:tcPr>
          <w:p w14:paraId="6E403BEA" w14:textId="77777777" w:rsidR="00CD070E" w:rsidRPr="001501F1" w:rsidRDefault="00CD070E" w:rsidP="00317E75">
            <w:pPr>
              <w:jc w:val="center"/>
              <w:rPr>
                <w:rFonts w:ascii="Times New Roman" w:eastAsia="Verdana" w:hAnsi="Times New Roman"/>
                <w:b/>
                <w:noProof/>
                <w:color w:val="907CB3"/>
                <w:kern w:val="2"/>
                <w:sz w:val="40"/>
                <w:szCs w:val="40"/>
                <w:lang w:eastAsia="ja-JP"/>
              </w:rPr>
            </w:pPr>
          </w:p>
        </w:tc>
      </w:tr>
      <w:tr w:rsidR="005523B7" w:rsidRPr="001501F1" w14:paraId="156A73FD" w14:textId="77777777" w:rsidTr="008F57F0">
        <w:trPr>
          <w:gridAfter w:val="1"/>
          <w:wAfter w:w="118" w:type="pct"/>
          <w:trHeight w:val="7554"/>
        </w:trPr>
        <w:tc>
          <w:tcPr>
            <w:tcW w:w="1458" w:type="pct"/>
            <w:vMerge/>
          </w:tcPr>
          <w:p w14:paraId="5A1191E0" w14:textId="77777777" w:rsidR="005523B7" w:rsidRPr="001501F1" w:rsidRDefault="005523B7" w:rsidP="00317E75"/>
        </w:tc>
        <w:tc>
          <w:tcPr>
            <w:tcW w:w="285" w:type="pct"/>
            <w:gridSpan w:val="2"/>
            <w:vMerge/>
          </w:tcPr>
          <w:p w14:paraId="6F161E95" w14:textId="77777777" w:rsidR="005523B7" w:rsidRPr="001501F1" w:rsidRDefault="005523B7" w:rsidP="00317E75"/>
        </w:tc>
        <w:tc>
          <w:tcPr>
            <w:tcW w:w="1519" w:type="pct"/>
            <w:gridSpan w:val="2"/>
            <w:vMerge/>
          </w:tcPr>
          <w:p w14:paraId="3EA01CA9" w14:textId="77777777" w:rsidR="005523B7" w:rsidRPr="001501F1" w:rsidRDefault="005523B7" w:rsidP="00317E75">
            <w:pPr>
              <w:pStyle w:val="Ttulo1"/>
            </w:pPr>
          </w:p>
        </w:tc>
        <w:tc>
          <w:tcPr>
            <w:tcW w:w="148" w:type="pct"/>
            <w:gridSpan w:val="2"/>
            <w:vMerge/>
          </w:tcPr>
          <w:p w14:paraId="1F7853D7" w14:textId="77777777" w:rsidR="005523B7" w:rsidRPr="001501F1" w:rsidRDefault="005523B7" w:rsidP="00317E75"/>
        </w:tc>
        <w:tc>
          <w:tcPr>
            <w:tcW w:w="1473" w:type="pct"/>
            <w:gridSpan w:val="2"/>
          </w:tcPr>
          <w:p w14:paraId="6753D049" w14:textId="7BE5D54C" w:rsidR="005523B7" w:rsidRPr="001501F1" w:rsidRDefault="005523B7" w:rsidP="00AB67B5">
            <w:pPr>
              <w:spacing w:after="160" w:line="259" w:lineRule="auto"/>
              <w:jc w:val="both"/>
            </w:pPr>
          </w:p>
        </w:tc>
      </w:tr>
    </w:tbl>
    <w:p w14:paraId="2FF060DE" w14:textId="27C0396C" w:rsidR="006F51BE" w:rsidRPr="001501F1" w:rsidRDefault="006F51BE" w:rsidP="00AB67B5"/>
    <w:sectPr w:rsidR="006F51BE" w:rsidRPr="001501F1" w:rsidSect="00B8319B">
      <w:headerReference w:type="default" r:id="rId52"/>
      <w:headerReference w:type="first" r:id="rId53"/>
      <w:type w:val="continuous"/>
      <w:pgSz w:w="16838" w:h="11906" w:orient="landscape" w:code="9"/>
      <w:pgMar w:top="357" w:right="357" w:bottom="357" w:left="357" w:header="510" w:footer="720" w:gutter="0"/>
      <w:cols w:space="1021"/>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952E0" w14:textId="77777777" w:rsidR="006440A3" w:rsidRDefault="006440A3" w:rsidP="00180323">
      <w:pPr>
        <w:spacing w:after="0"/>
      </w:pPr>
      <w:r>
        <w:separator/>
      </w:r>
    </w:p>
  </w:endnote>
  <w:endnote w:type="continuationSeparator" w:id="0">
    <w:p w14:paraId="4BDDA59A" w14:textId="77777777" w:rsidR="006440A3" w:rsidRDefault="006440A3" w:rsidP="001803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64C3B" w14:textId="77777777" w:rsidR="006440A3" w:rsidRDefault="006440A3" w:rsidP="00180323">
      <w:pPr>
        <w:spacing w:after="0"/>
      </w:pPr>
      <w:r>
        <w:separator/>
      </w:r>
    </w:p>
  </w:footnote>
  <w:footnote w:type="continuationSeparator" w:id="0">
    <w:p w14:paraId="4A5D2A4E" w14:textId="77777777" w:rsidR="006440A3" w:rsidRDefault="006440A3" w:rsidP="001803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096AB" w14:textId="77777777" w:rsidR="00610967" w:rsidRDefault="0015421B">
    <w:pPr>
      <w:pStyle w:val="Encabezado"/>
    </w:pPr>
    <w:r>
      <w:rPr>
        <w:noProof/>
        <w:lang w:val="es-ES" w:bidi="es-ES"/>
      </w:rPr>
      <mc:AlternateContent>
        <mc:Choice Requires="wpg">
          <w:drawing>
            <wp:anchor distT="0" distB="0" distL="114300" distR="114300" simplePos="0" relativeHeight="251667456" behindDoc="0" locked="0" layoutInCell="1" allowOverlap="1" wp14:anchorId="5FD768FF" wp14:editId="5C0DC2A2">
              <wp:simplePos x="0" y="0"/>
              <wp:positionH relativeFrom="page">
                <wp:align>center</wp:align>
              </wp:positionH>
              <wp:positionV relativeFrom="page">
                <wp:align>center</wp:align>
              </wp:positionV>
              <wp:extent cx="10079028" cy="7756525"/>
              <wp:effectExtent l="0" t="0" r="0" b="2540"/>
              <wp:wrapNone/>
              <wp:docPr id="19" name="Grupo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79028" cy="7756525"/>
                        <a:chOff x="0" y="0"/>
                        <a:chExt cx="10079028" cy="7756525"/>
                      </a:xfrm>
                    </wpg:grpSpPr>
                    <wps:wsp>
                      <wps:cNvPr id="12" name="Autoforma 3">
                        <a:extLst>
                          <a:ext uri="{FF2B5EF4-FFF2-40B4-BE49-F238E27FC236}">
                            <a16:creationId xmlns:a16="http://schemas.microsoft.com/office/drawing/2014/main" id="{D335AB32-CD0B-403D-A002-659A0DBCE4FF}"/>
                          </a:ext>
                        </a:extLst>
                      </wps:cNvPr>
                      <wps:cNvSpPr>
                        <a:spLocks noChangeAspect="1" noChangeArrowheads="1" noTextEdit="1"/>
                      </wps:cNvSpPr>
                      <wps:spPr bwMode="auto">
                        <a:xfrm>
                          <a:off x="0" y="0"/>
                          <a:ext cx="10079028" cy="775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 name="Forma libre 5">
                        <a:extLst>
                          <a:ext uri="{FF2B5EF4-FFF2-40B4-BE49-F238E27FC236}">
                            <a16:creationId xmlns:a16="http://schemas.microsoft.com/office/drawing/2014/main" id="{41204F94-F285-429F-A1FA-7A8CC6E91917}"/>
                          </a:ext>
                        </a:extLst>
                      </wps:cNvPr>
                      <wps:cNvSpPr>
                        <a:spLocks/>
                      </wps:cNvSpPr>
                      <wps:spPr bwMode="auto">
                        <a:xfrm>
                          <a:off x="6237947" y="15766"/>
                          <a:ext cx="3836903" cy="1784828"/>
                        </a:xfrm>
                        <a:custGeom>
                          <a:avLst/>
                          <a:gdLst>
                            <a:gd name="T0" fmla="*/ 1229 w 1229"/>
                            <a:gd name="T1" fmla="*/ 0 h 580"/>
                            <a:gd name="T2" fmla="*/ 0 w 1229"/>
                            <a:gd name="T3" fmla="*/ 0 h 580"/>
                            <a:gd name="T4" fmla="*/ 923 w 1229"/>
                            <a:gd name="T5" fmla="*/ 573 h 580"/>
                            <a:gd name="T6" fmla="*/ 1229 w 1229"/>
                            <a:gd name="T7" fmla="*/ 519 h 580"/>
                            <a:gd name="T8" fmla="*/ 1229 w 1229"/>
                            <a:gd name="T9" fmla="*/ 0 h 580"/>
                          </a:gdLst>
                          <a:ahLst/>
                          <a:cxnLst>
                            <a:cxn ang="0">
                              <a:pos x="T0" y="T1"/>
                            </a:cxn>
                            <a:cxn ang="0">
                              <a:pos x="T2" y="T3"/>
                            </a:cxn>
                            <a:cxn ang="0">
                              <a:pos x="T4" y="T5"/>
                            </a:cxn>
                            <a:cxn ang="0">
                              <a:pos x="T6" y="T7"/>
                            </a:cxn>
                            <a:cxn ang="0">
                              <a:pos x="T8" y="T9"/>
                            </a:cxn>
                          </a:cxnLst>
                          <a:rect l="0" t="0" r="r" b="b"/>
                          <a:pathLst>
                            <a:path w="1229" h="580">
                              <a:moveTo>
                                <a:pt x="1229" y="0"/>
                              </a:moveTo>
                              <a:cubicBezTo>
                                <a:pt x="0" y="0"/>
                                <a:pt x="0" y="0"/>
                                <a:pt x="0" y="0"/>
                              </a:cubicBezTo>
                              <a:cubicBezTo>
                                <a:pt x="164" y="397"/>
                                <a:pt x="513" y="580"/>
                                <a:pt x="923" y="573"/>
                              </a:cubicBezTo>
                              <a:cubicBezTo>
                                <a:pt x="1018" y="571"/>
                                <a:pt x="1142" y="543"/>
                                <a:pt x="1229" y="519"/>
                              </a:cubicBezTo>
                              <a:lnTo>
                                <a:pt x="1229" y="0"/>
                              </a:lnTo>
                              <a:close/>
                            </a:path>
                          </a:pathLst>
                        </a:custGeom>
                        <a:gradFill flip="none" rotWithShape="1">
                          <a:gsLst>
                            <a:gs pos="0">
                              <a:srgbClr val="66FFFF">
                                <a:shade val="30000"/>
                                <a:satMod val="115000"/>
                                <a:alpha val="0"/>
                              </a:srgbClr>
                            </a:gs>
                            <a:gs pos="50000">
                              <a:srgbClr val="66FFFF">
                                <a:shade val="67500"/>
                                <a:satMod val="115000"/>
                              </a:srgbClr>
                            </a:gs>
                            <a:gs pos="100000">
                              <a:srgbClr val="66FFFF">
                                <a:shade val="100000"/>
                                <a:satMod val="115000"/>
                              </a:srgbClr>
                            </a:gs>
                          </a:gsLst>
                          <a:path path="circle">
                            <a:fillToRect l="100000" t="100000"/>
                          </a:path>
                          <a:tileRect r="-100000" b="-100000"/>
                        </a:gra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orma libre 7"/>
                      <wps:cNvSpPr>
                        <a:spLocks/>
                      </wps:cNvSpPr>
                      <wps:spPr bwMode="auto">
                        <a:xfrm>
                          <a:off x="2943225" y="5343525"/>
                          <a:ext cx="2578615" cy="2298642"/>
                        </a:xfrm>
                        <a:custGeom>
                          <a:avLst/>
                          <a:gdLst>
                            <a:gd name="T0" fmla="*/ 413 w 826"/>
                            <a:gd name="T1" fmla="*/ 0 h 747"/>
                            <a:gd name="T2" fmla="*/ 0 w 826"/>
                            <a:gd name="T3" fmla="*/ 452 h 747"/>
                            <a:gd name="T4" fmla="*/ 100 w 826"/>
                            <a:gd name="T5" fmla="*/ 747 h 747"/>
                            <a:gd name="T6" fmla="*/ 725 w 826"/>
                            <a:gd name="T7" fmla="*/ 747 h 747"/>
                            <a:gd name="T8" fmla="*/ 826 w 826"/>
                            <a:gd name="T9" fmla="*/ 452 h 747"/>
                            <a:gd name="T10" fmla="*/ 413 w 826"/>
                            <a:gd name="T11" fmla="*/ 0 h 747"/>
                          </a:gdLst>
                          <a:ahLst/>
                          <a:cxnLst>
                            <a:cxn ang="0">
                              <a:pos x="T0" y="T1"/>
                            </a:cxn>
                            <a:cxn ang="0">
                              <a:pos x="T2" y="T3"/>
                            </a:cxn>
                            <a:cxn ang="0">
                              <a:pos x="T4" y="T5"/>
                            </a:cxn>
                            <a:cxn ang="0">
                              <a:pos x="T6" y="T7"/>
                            </a:cxn>
                            <a:cxn ang="0">
                              <a:pos x="T8" y="T9"/>
                            </a:cxn>
                            <a:cxn ang="0">
                              <a:pos x="T10" y="T11"/>
                            </a:cxn>
                          </a:cxnLst>
                          <a:rect l="0" t="0" r="r" b="b"/>
                          <a:pathLst>
                            <a:path w="826" h="747">
                              <a:moveTo>
                                <a:pt x="413" y="0"/>
                              </a:moveTo>
                              <a:cubicBezTo>
                                <a:pt x="185" y="0"/>
                                <a:pt x="0" y="202"/>
                                <a:pt x="0" y="452"/>
                              </a:cubicBezTo>
                              <a:cubicBezTo>
                                <a:pt x="0" y="565"/>
                                <a:pt x="38" y="668"/>
                                <a:pt x="100" y="747"/>
                              </a:cubicBezTo>
                              <a:cubicBezTo>
                                <a:pt x="725" y="747"/>
                                <a:pt x="725" y="747"/>
                                <a:pt x="725" y="747"/>
                              </a:cubicBezTo>
                              <a:cubicBezTo>
                                <a:pt x="788" y="668"/>
                                <a:pt x="826" y="565"/>
                                <a:pt x="826" y="452"/>
                              </a:cubicBezTo>
                              <a:cubicBezTo>
                                <a:pt x="826" y="202"/>
                                <a:pt x="641" y="0"/>
                                <a:pt x="413" y="0"/>
                              </a:cubicBezTo>
                            </a:path>
                          </a:pathLst>
                        </a:custGeom>
                        <a:gradFill flip="none" rotWithShape="1">
                          <a:gsLst>
                            <a:gs pos="0">
                              <a:srgbClr val="66FFFF">
                                <a:shade val="30000"/>
                                <a:satMod val="115000"/>
                                <a:alpha val="0"/>
                              </a:srgbClr>
                            </a:gs>
                            <a:gs pos="50000">
                              <a:srgbClr val="66FFFF">
                                <a:shade val="67500"/>
                                <a:satMod val="115000"/>
                              </a:srgbClr>
                            </a:gs>
                            <a:gs pos="100000">
                              <a:srgbClr val="66FFFF">
                                <a:shade val="100000"/>
                                <a:satMod val="115000"/>
                              </a:srgbClr>
                            </a:gs>
                          </a:gsLst>
                          <a:lin ang="0" scaled="1"/>
                          <a:tileRect/>
                        </a:gradFill>
                        <a:ln w="9525">
                          <a:noFill/>
                          <a:round/>
                          <a:headEnd/>
                          <a:tailEnd/>
                        </a:ln>
                      </wps:spPr>
                      <wps:bodyPr vert="horz" wrap="square" lIns="91440" tIns="45720" rIns="91440" bIns="45720" numCol="1" anchor="t" anchorCtr="0" compatLnSpc="1">
                        <a:prstTxWarp prst="textNoShape">
                          <a:avLst/>
                        </a:prstTxWarp>
                      </wps:bodyPr>
                    </wps:wsp>
                    <wps:wsp>
                      <wps:cNvPr id="17" name="Forma libre 8"/>
                      <wps:cNvSpPr>
                        <a:spLocks/>
                      </wps:cNvSpPr>
                      <wps:spPr bwMode="auto">
                        <a:xfrm>
                          <a:off x="3562350" y="4981575"/>
                          <a:ext cx="6512554" cy="2772687"/>
                        </a:xfrm>
                        <a:custGeom>
                          <a:avLst/>
                          <a:gdLst>
                            <a:gd name="T0" fmla="*/ 15 w 2086"/>
                            <a:gd name="T1" fmla="*/ 458 h 901"/>
                            <a:gd name="T2" fmla="*/ 0 w 2086"/>
                            <a:gd name="T3" fmla="*/ 901 h 901"/>
                            <a:gd name="T4" fmla="*/ 2086 w 2086"/>
                            <a:gd name="T5" fmla="*/ 901 h 901"/>
                            <a:gd name="T6" fmla="*/ 2086 w 2086"/>
                            <a:gd name="T7" fmla="*/ 0 h 901"/>
                            <a:gd name="T8" fmla="*/ 15 w 2086"/>
                            <a:gd name="T9" fmla="*/ 458 h 901"/>
                          </a:gdLst>
                          <a:ahLst/>
                          <a:cxnLst>
                            <a:cxn ang="0">
                              <a:pos x="T0" y="T1"/>
                            </a:cxn>
                            <a:cxn ang="0">
                              <a:pos x="T2" y="T3"/>
                            </a:cxn>
                            <a:cxn ang="0">
                              <a:pos x="T4" y="T5"/>
                            </a:cxn>
                            <a:cxn ang="0">
                              <a:pos x="T6" y="T7"/>
                            </a:cxn>
                            <a:cxn ang="0">
                              <a:pos x="T8" y="T9"/>
                            </a:cxn>
                          </a:cxnLst>
                          <a:rect l="0" t="0" r="r" b="b"/>
                          <a:pathLst>
                            <a:path w="2086" h="901">
                              <a:moveTo>
                                <a:pt x="15" y="458"/>
                              </a:moveTo>
                              <a:cubicBezTo>
                                <a:pt x="0" y="901"/>
                                <a:pt x="0" y="901"/>
                                <a:pt x="0" y="901"/>
                              </a:cubicBezTo>
                              <a:cubicBezTo>
                                <a:pt x="2086" y="901"/>
                                <a:pt x="2086" y="901"/>
                                <a:pt x="2086" y="901"/>
                              </a:cubicBezTo>
                              <a:cubicBezTo>
                                <a:pt x="2086" y="0"/>
                                <a:pt x="2086" y="0"/>
                                <a:pt x="2086" y="0"/>
                              </a:cubicBezTo>
                              <a:cubicBezTo>
                                <a:pt x="1859" y="270"/>
                                <a:pt x="710" y="901"/>
                                <a:pt x="15" y="458"/>
                              </a:cubicBezTo>
                              <a:close/>
                            </a:path>
                          </a:pathLst>
                        </a:custGeom>
                        <a:gradFill flip="none" rotWithShape="1">
                          <a:gsLst>
                            <a:gs pos="0">
                              <a:srgbClr val="66FFFF">
                                <a:shade val="30000"/>
                                <a:satMod val="115000"/>
                                <a:alpha val="0"/>
                              </a:srgbClr>
                            </a:gs>
                            <a:gs pos="50000">
                              <a:srgbClr val="66FFFF">
                                <a:shade val="67500"/>
                                <a:satMod val="115000"/>
                              </a:srgbClr>
                            </a:gs>
                            <a:gs pos="100000">
                              <a:srgbClr val="66FFFF">
                                <a:shade val="100000"/>
                                <a:satMod val="115000"/>
                              </a:srgbClr>
                            </a:gs>
                          </a:gsLst>
                          <a:path path="circle">
                            <a:fillToRect l="50000" t="50000" r="50000" b="50000"/>
                          </a:path>
                          <a:tileRect/>
                        </a:gra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orma libre 9"/>
                      <wps:cNvSpPr>
                        <a:spLocks/>
                      </wps:cNvSpPr>
                      <wps:spPr bwMode="auto">
                        <a:xfrm>
                          <a:off x="3562350" y="5486400"/>
                          <a:ext cx="6512554" cy="2262055"/>
                        </a:xfrm>
                        <a:custGeom>
                          <a:avLst/>
                          <a:gdLst>
                            <a:gd name="T0" fmla="*/ 15 w 2086"/>
                            <a:gd name="T1" fmla="*/ 292 h 735"/>
                            <a:gd name="T2" fmla="*/ 0 w 2086"/>
                            <a:gd name="T3" fmla="*/ 735 h 735"/>
                            <a:gd name="T4" fmla="*/ 2086 w 2086"/>
                            <a:gd name="T5" fmla="*/ 735 h 735"/>
                            <a:gd name="T6" fmla="*/ 2086 w 2086"/>
                            <a:gd name="T7" fmla="*/ 0 h 735"/>
                            <a:gd name="T8" fmla="*/ 15 w 2086"/>
                            <a:gd name="T9" fmla="*/ 292 h 735"/>
                          </a:gdLst>
                          <a:ahLst/>
                          <a:cxnLst>
                            <a:cxn ang="0">
                              <a:pos x="T0" y="T1"/>
                            </a:cxn>
                            <a:cxn ang="0">
                              <a:pos x="T2" y="T3"/>
                            </a:cxn>
                            <a:cxn ang="0">
                              <a:pos x="T4" y="T5"/>
                            </a:cxn>
                            <a:cxn ang="0">
                              <a:pos x="T6" y="T7"/>
                            </a:cxn>
                            <a:cxn ang="0">
                              <a:pos x="T8" y="T9"/>
                            </a:cxn>
                          </a:cxnLst>
                          <a:rect l="0" t="0" r="r" b="b"/>
                          <a:pathLst>
                            <a:path w="2086" h="735">
                              <a:moveTo>
                                <a:pt x="15" y="292"/>
                              </a:moveTo>
                              <a:cubicBezTo>
                                <a:pt x="0" y="735"/>
                                <a:pt x="0" y="735"/>
                                <a:pt x="0" y="735"/>
                              </a:cubicBezTo>
                              <a:cubicBezTo>
                                <a:pt x="2086" y="735"/>
                                <a:pt x="2086" y="735"/>
                                <a:pt x="2086" y="735"/>
                              </a:cubicBezTo>
                              <a:cubicBezTo>
                                <a:pt x="2086" y="0"/>
                                <a:pt x="2086" y="0"/>
                                <a:pt x="2086" y="0"/>
                              </a:cubicBezTo>
                              <a:cubicBezTo>
                                <a:pt x="1882" y="208"/>
                                <a:pt x="710" y="735"/>
                                <a:pt x="15" y="292"/>
                              </a:cubicBezTo>
                              <a:close/>
                            </a:path>
                          </a:pathLst>
                        </a:custGeom>
                        <a:solidFill>
                          <a:srgbClr val="CC99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 name="Forma libre 10">
                        <a:extLst>
                          <a:ext uri="{FF2B5EF4-FFF2-40B4-BE49-F238E27FC236}">
                            <a16:creationId xmlns:a16="http://schemas.microsoft.com/office/drawing/2014/main" id="{79DB47FF-1669-4707-A7D8-DE87FE8E5D47}"/>
                          </a:ext>
                        </a:extLst>
                      </wps:cNvPr>
                      <wps:cNvSpPr>
                        <a:spLocks/>
                      </wps:cNvSpPr>
                      <wps:spPr bwMode="auto">
                        <a:xfrm>
                          <a:off x="3524250" y="5695950"/>
                          <a:ext cx="6550732" cy="2052075"/>
                        </a:xfrm>
                        <a:custGeom>
                          <a:avLst/>
                          <a:gdLst>
                            <a:gd name="T0" fmla="*/ 2098 w 2098"/>
                            <a:gd name="T1" fmla="*/ 667 h 667"/>
                            <a:gd name="T2" fmla="*/ 2098 w 2098"/>
                            <a:gd name="T3" fmla="*/ 0 h 667"/>
                            <a:gd name="T4" fmla="*/ 28 w 2098"/>
                            <a:gd name="T5" fmla="*/ 293 h 667"/>
                            <a:gd name="T6" fmla="*/ 0 w 2098"/>
                            <a:gd name="T7" fmla="*/ 667 h 667"/>
                            <a:gd name="T8" fmla="*/ 2098 w 2098"/>
                            <a:gd name="T9" fmla="*/ 667 h 667"/>
                          </a:gdLst>
                          <a:ahLst/>
                          <a:cxnLst>
                            <a:cxn ang="0">
                              <a:pos x="T0" y="T1"/>
                            </a:cxn>
                            <a:cxn ang="0">
                              <a:pos x="T2" y="T3"/>
                            </a:cxn>
                            <a:cxn ang="0">
                              <a:pos x="T4" y="T5"/>
                            </a:cxn>
                            <a:cxn ang="0">
                              <a:pos x="T6" y="T7"/>
                            </a:cxn>
                            <a:cxn ang="0">
                              <a:pos x="T8" y="T9"/>
                            </a:cxn>
                          </a:cxnLst>
                          <a:rect l="0" t="0" r="r" b="b"/>
                          <a:pathLst>
                            <a:path w="2098" h="667">
                              <a:moveTo>
                                <a:pt x="2098" y="667"/>
                              </a:moveTo>
                              <a:cubicBezTo>
                                <a:pt x="2098" y="0"/>
                                <a:pt x="2098" y="0"/>
                                <a:pt x="2098" y="0"/>
                              </a:cubicBezTo>
                              <a:cubicBezTo>
                                <a:pt x="1199" y="559"/>
                                <a:pt x="372" y="434"/>
                                <a:pt x="28" y="293"/>
                              </a:cubicBezTo>
                              <a:cubicBezTo>
                                <a:pt x="0" y="667"/>
                                <a:pt x="0" y="667"/>
                                <a:pt x="0" y="667"/>
                              </a:cubicBezTo>
                              <a:lnTo>
                                <a:pt x="2098" y="667"/>
                              </a:lnTo>
                              <a:close/>
                            </a:path>
                          </a:pathLst>
                        </a:custGeom>
                        <a:gradFill flip="none" rotWithShape="1">
                          <a:gsLst>
                            <a:gs pos="0">
                              <a:srgbClr val="66FFFF">
                                <a:shade val="30000"/>
                                <a:satMod val="115000"/>
                                <a:alpha val="0"/>
                              </a:srgbClr>
                            </a:gs>
                            <a:gs pos="50000">
                              <a:srgbClr val="66FFFF">
                                <a:shade val="67500"/>
                                <a:satMod val="115000"/>
                              </a:srgbClr>
                            </a:gs>
                            <a:gs pos="100000">
                              <a:srgbClr val="66FFFF">
                                <a:shade val="100000"/>
                                <a:satMod val="115000"/>
                              </a:srgbClr>
                            </a:gs>
                          </a:gsLst>
                          <a:lin ang="0" scaled="1"/>
                          <a:tileRect/>
                        </a:gra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orma libre 11">
                        <a:extLst>
                          <a:ext uri="{FF2B5EF4-FFF2-40B4-BE49-F238E27FC236}">
                            <a16:creationId xmlns:a16="http://schemas.microsoft.com/office/drawing/2014/main" id="{96B24E1B-5CD8-46A2-9420-40C0C542D92A}"/>
                          </a:ext>
                        </a:extLst>
                      </wps:cNvPr>
                      <wps:cNvSpPr>
                        <a:spLocks/>
                      </wps:cNvSpPr>
                      <wps:spPr bwMode="auto">
                        <a:xfrm>
                          <a:off x="0" y="3486150"/>
                          <a:ext cx="4002341" cy="4263225"/>
                        </a:xfrm>
                        <a:custGeom>
                          <a:avLst/>
                          <a:gdLst>
                            <a:gd name="T0" fmla="*/ 0 w 1282"/>
                            <a:gd name="T1" fmla="*/ 29 h 1385"/>
                            <a:gd name="T2" fmla="*/ 139 w 1282"/>
                            <a:gd name="T3" fmla="*/ 17 h 1385"/>
                            <a:gd name="T4" fmla="*/ 1280 w 1282"/>
                            <a:gd name="T5" fmla="*/ 1207 h 1385"/>
                            <a:gd name="T6" fmla="*/ 1272 w 1282"/>
                            <a:gd name="T7" fmla="*/ 1385 h 1385"/>
                            <a:gd name="T8" fmla="*/ 0 w 1282"/>
                            <a:gd name="T9" fmla="*/ 1385 h 1385"/>
                            <a:gd name="T10" fmla="*/ 0 w 1282"/>
                            <a:gd name="T11" fmla="*/ 29 h 1385"/>
                          </a:gdLst>
                          <a:ahLst/>
                          <a:cxnLst>
                            <a:cxn ang="0">
                              <a:pos x="T0" y="T1"/>
                            </a:cxn>
                            <a:cxn ang="0">
                              <a:pos x="T2" y="T3"/>
                            </a:cxn>
                            <a:cxn ang="0">
                              <a:pos x="T4" y="T5"/>
                            </a:cxn>
                            <a:cxn ang="0">
                              <a:pos x="T6" y="T7"/>
                            </a:cxn>
                            <a:cxn ang="0">
                              <a:pos x="T8" y="T9"/>
                            </a:cxn>
                            <a:cxn ang="0">
                              <a:pos x="T10" y="T11"/>
                            </a:cxn>
                          </a:cxnLst>
                          <a:rect l="0" t="0" r="r" b="b"/>
                          <a:pathLst>
                            <a:path w="1282" h="1385">
                              <a:moveTo>
                                <a:pt x="0" y="29"/>
                              </a:moveTo>
                              <a:cubicBezTo>
                                <a:pt x="43" y="22"/>
                                <a:pt x="94" y="18"/>
                                <a:pt x="139" y="17"/>
                              </a:cubicBezTo>
                              <a:cubicBezTo>
                                <a:pt x="754" y="0"/>
                                <a:pt x="1265" y="533"/>
                                <a:pt x="1280" y="1207"/>
                              </a:cubicBezTo>
                              <a:cubicBezTo>
                                <a:pt x="1282" y="1267"/>
                                <a:pt x="1279" y="1327"/>
                                <a:pt x="1272" y="1385"/>
                              </a:cubicBezTo>
                              <a:cubicBezTo>
                                <a:pt x="0" y="1385"/>
                                <a:pt x="0" y="1385"/>
                                <a:pt x="0" y="1385"/>
                              </a:cubicBezTo>
                              <a:lnTo>
                                <a:pt x="0" y="29"/>
                              </a:lnTo>
                              <a:close/>
                            </a:path>
                          </a:pathLst>
                        </a:custGeom>
                        <a:solidFill>
                          <a:srgbClr val="CC99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100000</wp14:pctWidth>
              </wp14:sizeRelH>
              <wp14:sizeRelV relativeFrom="page">
                <wp14:pctHeight>100000</wp14:pctHeight>
              </wp14:sizeRelV>
            </wp:anchor>
          </w:drawing>
        </mc:Choice>
        <mc:Fallback>
          <w:pict>
            <v:group w14:anchorId="30533E5D" id="Grupo 19" o:spid="_x0000_s1026" alt="&quot;&quot;" style="position:absolute;margin-left:0;margin-top:0;width:793.6pt;height:610.75pt;z-index:251667456;mso-width-percent:1000;mso-height-percent:1000;mso-position-horizontal:center;mso-position-horizontal-relative:page;mso-position-vertical:center;mso-position-vertical-relative:page;mso-width-percent:1000;mso-height-percent:1000" coordsize="100790,7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">
              <v:rect id="Autoforma 3" o:spid="_x0000_s1027" style="position:absolute;width:100790;height:77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o:lock v:ext="edit" aspectratio="t" text="t"/>
              </v:rect>
              <v:shape id="Forma libre 5" o:spid="_x0000_s1028" style="position:absolute;left:62379;top:157;width:38369;height:17848;visibility:visible;mso-wrap-style:square;v-text-anchor:top" coordsize="122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" path="m1229,c,,,,,,164,397,513,580,923,573v95,-2,219,-30,306,-54l1229,xe" fillcolor="#319c9c" stroked="f">
                <v:fill color2="#5bffff" o:opacity2="0" rotate="t" focusposition="1,1" focussize="" colors="0 #319c9c;.5 #4be0e0;1 #5bffff" focus="100%" type="gradientRadial"/>
                <v:path arrowok="t" o:connecttype="custom" o:connectlocs="3836903,0;0,0;2881580,1763287;3836903,1597113;3836903,0" o:connectangles="0,0,0,0,0"/>
              </v:shape>
              <v:shape id="Forma libre 7" o:spid="_x0000_s1029" style="position:absolute;left:29432;top:53435;width:25786;height:22986;visibility:visible;mso-wrap-style:square;v-text-anchor:top" coordsize="82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" path="m413,c185,,,202,,452,,565,38,668,100,747v625,,625,,625,c788,668,826,565,826,452,826,202,641,,413,e" fillcolor="#319c9c" stroked="f">
                <v:fill color2="#5bffff" o:opacity2="0" rotate="t" angle="90" colors="0 #319c9c;.5 #4be0e0;1 #5bffff" focus="100%" type="gradient"/>
                <v:path arrowok="t" o:connecttype="custom" o:connectlocs="1289308,0;0,1390878;312181,2298642;2263312,2298642;2578615,1390878;1289308,0" o:connectangles="0,0,0,0,0,0"/>
              </v:shape>
              <v:shape id="Forma libre 8" o:spid="_x0000_s1030" style="position:absolute;left:35623;top:49815;width:65126;height:27727;visibility:visible;mso-wrap-style:square;v-text-anchor:top" coordsize="208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" path="m15,458c,901,,901,,901v2086,,2086,,2086,c2086,,2086,,2086,,1859,270,710,901,15,458xe" fillcolor="#319c9c" stroked="f">
                <v:fill color2="#5bffff" o:opacity2="0" rotate="t" focusposition=".5,.5" focussize="" colors="0 #319c9c;.5 #4be0e0;1 #5bffff" focus="100%" type="gradientRadial"/>
                <v:path arrowok="t" o:connecttype="custom" o:connectlocs="46830,1409424;0,2772687;6512554,2772687;6512554,0;46830,1409424" o:connectangles="0,0,0,0,0"/>
              </v:shape>
              <v:shape id="Forma libre 9" o:spid="_x0000_s1031" style="position:absolute;left:35623;top:54864;width:65126;height:22620;visibility:visible;mso-wrap-style:square;v-text-anchor:top" coordsize="208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" path="m15,292c,735,,735,,735v2086,,2086,,2086,c2086,,2086,,2086,,1882,208,710,735,15,292xe" fillcolor="#c9f" stroked="f">
                <v:path arrowok="t" o:connecttype="custom" o:connectlocs="46830,898667;0,2262055;6512554,2262055;6512554,0;46830,898667" o:connectangles="0,0,0,0,0"/>
              </v:shape>
              <v:shape id="Forma libre 10" o:spid="_x0000_s1032" style="position:absolute;left:35242;top:56959;width:65507;height:20521;visibility:visible;mso-wrap-style:square;v-text-anchor:top" coordsize="209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" path="m2098,667c2098,,2098,,2098,,1199,559,372,434,28,293,,667,,667,,667r2098,xe" fillcolor="#319c9c" stroked="f">
                <v:fill color2="#5bffff" o:opacity2="0" rotate="t" angle="90" colors="0 #319c9c;.5 #4be0e0;1 #5bffff" focus="100%" type="gradient"/>
                <v:path arrowok="t" o:connecttype="custom" o:connectlocs="6550732,2052075;6550732,0;87426,901436;0,2052075;6550732,2052075" o:connectangles="0,0,0,0,0"/>
              </v:shape>
              <v:shape id="Forma libre 11" o:spid="_x0000_s1033" style="position:absolute;top:34861;width:40023;height:42632;visibility:visible;mso-wrap-style:square;v-text-anchor:top" coordsize="1282,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" path="m,29c43,22,94,18,139,17,754,,1265,533,1280,1207v2,60,-1,120,-8,178c,1385,,1385,,1385l,29xe" fillcolor="#c9f" stroked="f">
                <v:path arrowok="t" o:connecttype="custom" o:connectlocs="0,89266;433951,52328;3996097,3715316;3971121,4263225;0,4263225;0,89266" o:connectangles="0,0,0,0,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ED0BF" w14:textId="4BEB3148" w:rsidR="00180323" w:rsidRDefault="00BE7E35">
    <w:pPr>
      <w:pStyle w:val="Encabezado"/>
    </w:pPr>
    <w:r>
      <w:rPr>
        <w:noProof/>
        <w:lang w:val="es-ES" w:bidi="es-ES"/>
      </w:rPr>
      <mc:AlternateContent>
        <mc:Choice Requires="wpg">
          <w:drawing>
            <wp:anchor distT="0" distB="0" distL="114300" distR="114300" simplePos="0" relativeHeight="251668480" behindDoc="0" locked="0" layoutInCell="1" allowOverlap="1" wp14:anchorId="74F9A3B1" wp14:editId="26AAFCB7">
              <wp:simplePos x="0" y="0"/>
              <wp:positionH relativeFrom="page">
                <wp:align>left</wp:align>
              </wp:positionH>
              <wp:positionV relativeFrom="page">
                <wp:posOffset>2384855</wp:posOffset>
              </wp:positionV>
              <wp:extent cx="10061550" cy="5348175"/>
              <wp:effectExtent l="0" t="0" r="0" b="5080"/>
              <wp:wrapNone/>
              <wp:docPr id="14" name="Grupo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61550" cy="5348175"/>
                        <a:chOff x="0" y="2428875"/>
                        <a:chExt cx="10061550" cy="5348175"/>
                      </a:xfrm>
                    </wpg:grpSpPr>
                    <wps:wsp>
                      <wps:cNvPr id="6" name="Forma libre 20">
                        <a:extLst>
                          <a:ext uri="{FF2B5EF4-FFF2-40B4-BE49-F238E27FC236}">
                            <a16:creationId xmlns:a16="http://schemas.microsoft.com/office/drawing/2014/main" id="{6DD4B1FE-7F0E-4851-B8CF-F2B23E9941E8}"/>
                          </a:ext>
                        </a:extLst>
                      </wps:cNvPr>
                      <wps:cNvSpPr>
                        <a:spLocks/>
                      </wps:cNvSpPr>
                      <wps:spPr bwMode="auto">
                        <a:xfrm>
                          <a:off x="0" y="2609850"/>
                          <a:ext cx="10058400" cy="5161915"/>
                        </a:xfrm>
                        <a:custGeom>
                          <a:avLst/>
                          <a:gdLst>
                            <a:gd name="T0" fmla="*/ 0 w 3227"/>
                            <a:gd name="T1" fmla="*/ 56 h 1633"/>
                            <a:gd name="T2" fmla="*/ 1644 w 3227"/>
                            <a:gd name="T3" fmla="*/ 932 h 1633"/>
                            <a:gd name="T4" fmla="*/ 3227 w 3227"/>
                            <a:gd name="T5" fmla="*/ 1088 h 1633"/>
                            <a:gd name="T6" fmla="*/ 3227 w 3227"/>
                            <a:gd name="T7" fmla="*/ 1633 h 1633"/>
                            <a:gd name="T8" fmla="*/ 0 w 3227"/>
                            <a:gd name="T9" fmla="*/ 1633 h 1633"/>
                            <a:gd name="T10" fmla="*/ 0 w 3227"/>
                            <a:gd name="T11" fmla="*/ 56 h 1633"/>
                          </a:gdLst>
                          <a:ahLst/>
                          <a:cxnLst>
                            <a:cxn ang="0">
                              <a:pos x="T0" y="T1"/>
                            </a:cxn>
                            <a:cxn ang="0">
                              <a:pos x="T2" y="T3"/>
                            </a:cxn>
                            <a:cxn ang="0">
                              <a:pos x="T4" y="T5"/>
                            </a:cxn>
                            <a:cxn ang="0">
                              <a:pos x="T6" y="T7"/>
                            </a:cxn>
                            <a:cxn ang="0">
                              <a:pos x="T8" y="T9"/>
                            </a:cxn>
                            <a:cxn ang="0">
                              <a:pos x="T10" y="T11"/>
                            </a:cxn>
                          </a:cxnLst>
                          <a:rect l="0" t="0" r="r" b="b"/>
                          <a:pathLst>
                            <a:path w="3227" h="1633">
                              <a:moveTo>
                                <a:pt x="0" y="56"/>
                              </a:moveTo>
                              <a:cubicBezTo>
                                <a:pt x="998" y="0"/>
                                <a:pt x="1304" y="726"/>
                                <a:pt x="1644" y="932"/>
                              </a:cubicBezTo>
                              <a:cubicBezTo>
                                <a:pt x="2550" y="1480"/>
                                <a:pt x="3227" y="1088"/>
                                <a:pt x="3227" y="1088"/>
                              </a:cubicBezTo>
                              <a:cubicBezTo>
                                <a:pt x="3227" y="1633"/>
                                <a:pt x="3227" y="1633"/>
                                <a:pt x="3227" y="1633"/>
                              </a:cubicBezTo>
                              <a:cubicBezTo>
                                <a:pt x="0" y="1633"/>
                                <a:pt x="0" y="1633"/>
                                <a:pt x="0" y="1633"/>
                              </a:cubicBezTo>
                              <a:lnTo>
                                <a:pt x="0" y="56"/>
                              </a:lnTo>
                              <a:close/>
                            </a:path>
                          </a:pathLst>
                        </a:custGeom>
                        <a:gradFill flip="none" rotWithShape="1">
                          <a:gsLst>
                            <a:gs pos="0">
                              <a:srgbClr val="66FFFF">
                                <a:shade val="30000"/>
                                <a:satMod val="115000"/>
                                <a:alpha val="0"/>
                              </a:srgbClr>
                            </a:gs>
                            <a:gs pos="50000">
                              <a:srgbClr val="66FFFF">
                                <a:shade val="67500"/>
                                <a:satMod val="115000"/>
                              </a:srgbClr>
                            </a:gs>
                            <a:gs pos="100000">
                              <a:srgbClr val="66FFFF">
                                <a:shade val="100000"/>
                                <a:satMod val="115000"/>
                              </a:srgbClr>
                            </a:gs>
                          </a:gsLst>
                          <a:lin ang="18900000" scaled="1"/>
                          <a:tileRect/>
                        </a:gradFill>
                        <a:ln>
                          <a:noFill/>
                        </a:ln>
                      </wps:spPr>
                      <wps:bodyPr vert="horz" wrap="square" lIns="91440" tIns="45720" rIns="91440" bIns="45720" numCol="1" anchor="t" anchorCtr="0" compatLnSpc="1">
                        <a:prstTxWarp prst="textNoShape">
                          <a:avLst/>
                        </a:prstTxWarp>
                      </wps:bodyPr>
                    </wps:wsp>
                    <wps:wsp>
                      <wps:cNvPr id="32" name="Forma libre 24">
                        <a:extLst>
                          <a:ext uri="{FF2B5EF4-FFF2-40B4-BE49-F238E27FC236}">
                            <a16:creationId xmlns:a16="http://schemas.microsoft.com/office/drawing/2014/main" id="{05D99376-E272-4D89-9FD0-D2E11B3E5DE4}"/>
                          </a:ext>
                        </a:extLst>
                      </wps:cNvPr>
                      <wps:cNvSpPr>
                        <a:spLocks/>
                      </wps:cNvSpPr>
                      <wps:spPr bwMode="auto">
                        <a:xfrm>
                          <a:off x="0" y="2428875"/>
                          <a:ext cx="4533120" cy="2719872"/>
                        </a:xfrm>
                        <a:custGeom>
                          <a:avLst/>
                          <a:gdLst>
                            <a:gd name="T0" fmla="*/ 818 w 1443"/>
                            <a:gd name="T1" fmla="*/ 339 h 878"/>
                            <a:gd name="T2" fmla="*/ 0 w 1443"/>
                            <a:gd name="T3" fmla="*/ 173 h 878"/>
                            <a:gd name="T4" fmla="*/ 0 w 1443"/>
                            <a:gd name="T5" fmla="*/ 9 h 878"/>
                            <a:gd name="T6" fmla="*/ 801 w 1443"/>
                            <a:gd name="T7" fmla="*/ 226 h 878"/>
                            <a:gd name="T8" fmla="*/ 1443 w 1443"/>
                            <a:gd name="T9" fmla="*/ 878 h 878"/>
                            <a:gd name="T10" fmla="*/ 818 w 1443"/>
                            <a:gd name="T11" fmla="*/ 339 h 878"/>
                          </a:gdLst>
                          <a:ahLst/>
                          <a:cxnLst>
                            <a:cxn ang="0">
                              <a:pos x="T0" y="T1"/>
                            </a:cxn>
                            <a:cxn ang="0">
                              <a:pos x="T2" y="T3"/>
                            </a:cxn>
                            <a:cxn ang="0">
                              <a:pos x="T4" y="T5"/>
                            </a:cxn>
                            <a:cxn ang="0">
                              <a:pos x="T6" y="T7"/>
                            </a:cxn>
                            <a:cxn ang="0">
                              <a:pos x="T8" y="T9"/>
                            </a:cxn>
                            <a:cxn ang="0">
                              <a:pos x="T10" y="T11"/>
                            </a:cxn>
                          </a:cxnLst>
                          <a:rect l="0" t="0" r="r" b="b"/>
                          <a:pathLst>
                            <a:path w="1443" h="878">
                              <a:moveTo>
                                <a:pt x="818" y="339"/>
                              </a:moveTo>
                              <a:cubicBezTo>
                                <a:pt x="545" y="184"/>
                                <a:pt x="276" y="140"/>
                                <a:pt x="0" y="173"/>
                              </a:cubicBezTo>
                              <a:cubicBezTo>
                                <a:pt x="0" y="9"/>
                                <a:pt x="0" y="9"/>
                                <a:pt x="0" y="9"/>
                              </a:cubicBezTo>
                              <a:cubicBezTo>
                                <a:pt x="256" y="0"/>
                                <a:pt x="554" y="77"/>
                                <a:pt x="801" y="226"/>
                              </a:cubicBezTo>
                              <a:cubicBezTo>
                                <a:pt x="1020" y="358"/>
                                <a:pt x="1292" y="642"/>
                                <a:pt x="1443" y="878"/>
                              </a:cubicBezTo>
                              <a:cubicBezTo>
                                <a:pt x="1294" y="720"/>
                                <a:pt x="1009" y="447"/>
                                <a:pt x="818" y="339"/>
                              </a:cubicBezTo>
                              <a:close/>
                            </a:path>
                          </a:pathLst>
                        </a:custGeom>
                        <a:solidFill>
                          <a:srgbClr val="CC99FF"/>
                        </a:solidFill>
                        <a:ln>
                          <a:noFill/>
                        </a:ln>
                      </wps:spPr>
                      <wps:bodyPr vert="horz" wrap="square" lIns="91440" tIns="45720" rIns="91440" bIns="45720" numCol="1" anchor="t" anchorCtr="0" compatLnSpc="1">
                        <a:prstTxWarp prst="textNoShape">
                          <a:avLst/>
                        </a:prstTxWarp>
                      </wps:bodyPr>
                    </wps:wsp>
                    <wps:wsp>
                      <wps:cNvPr id="33" name="Forma libre 25">
                        <a:extLst>
                          <a:ext uri="{FF2B5EF4-FFF2-40B4-BE49-F238E27FC236}">
                            <a16:creationId xmlns:a16="http://schemas.microsoft.com/office/drawing/2014/main" id="{7F83251D-5FAD-43D9-8CCD-E3E299A38C12}"/>
                          </a:ext>
                        </a:extLst>
                      </wps:cNvPr>
                      <wps:cNvSpPr>
                        <a:spLocks/>
                      </wps:cNvSpPr>
                      <wps:spPr bwMode="auto">
                        <a:xfrm>
                          <a:off x="0" y="3981450"/>
                          <a:ext cx="3340800" cy="3794400"/>
                        </a:xfrm>
                        <a:custGeom>
                          <a:avLst/>
                          <a:gdLst>
                            <a:gd name="T0" fmla="*/ 0 w 1064"/>
                            <a:gd name="T1" fmla="*/ 20 h 1225"/>
                            <a:gd name="T2" fmla="*/ 242 w 1064"/>
                            <a:gd name="T3" fmla="*/ 0 h 1225"/>
                            <a:gd name="T4" fmla="*/ 1064 w 1064"/>
                            <a:gd name="T5" fmla="*/ 899 h 1225"/>
                            <a:gd name="T6" fmla="*/ 1008 w 1064"/>
                            <a:gd name="T7" fmla="*/ 1225 h 1225"/>
                            <a:gd name="T8" fmla="*/ 0 w 1064"/>
                            <a:gd name="T9" fmla="*/ 1225 h 1225"/>
                            <a:gd name="T10" fmla="*/ 0 w 1064"/>
                            <a:gd name="T11" fmla="*/ 20 h 1225"/>
                          </a:gdLst>
                          <a:ahLst/>
                          <a:cxnLst>
                            <a:cxn ang="0">
                              <a:pos x="T0" y="T1"/>
                            </a:cxn>
                            <a:cxn ang="0">
                              <a:pos x="T2" y="T3"/>
                            </a:cxn>
                            <a:cxn ang="0">
                              <a:pos x="T4" y="T5"/>
                            </a:cxn>
                            <a:cxn ang="0">
                              <a:pos x="T6" y="T7"/>
                            </a:cxn>
                            <a:cxn ang="0">
                              <a:pos x="T8" y="T9"/>
                            </a:cxn>
                            <a:cxn ang="0">
                              <a:pos x="T10" y="T11"/>
                            </a:cxn>
                          </a:cxnLst>
                          <a:rect l="0" t="0" r="r" b="b"/>
                          <a:pathLst>
                            <a:path w="1064" h="1225">
                              <a:moveTo>
                                <a:pt x="0" y="20"/>
                              </a:moveTo>
                              <a:cubicBezTo>
                                <a:pt x="56" y="7"/>
                                <a:pt x="182" y="0"/>
                                <a:pt x="242" y="0"/>
                              </a:cubicBezTo>
                              <a:cubicBezTo>
                                <a:pt x="696" y="0"/>
                                <a:pt x="1064" y="402"/>
                                <a:pt x="1064" y="899"/>
                              </a:cubicBezTo>
                              <a:cubicBezTo>
                                <a:pt x="1064" y="1014"/>
                                <a:pt x="1044" y="1124"/>
                                <a:pt x="1008" y="1225"/>
                              </a:cubicBezTo>
                              <a:cubicBezTo>
                                <a:pt x="0" y="1225"/>
                                <a:pt x="0" y="1225"/>
                                <a:pt x="0" y="1225"/>
                              </a:cubicBezTo>
                              <a:lnTo>
                                <a:pt x="0" y="20"/>
                              </a:lnTo>
                              <a:close/>
                            </a:path>
                          </a:pathLst>
                        </a:custGeom>
                        <a:solidFill>
                          <a:srgbClr val="CC99FF"/>
                        </a:solidFill>
                        <a:ln>
                          <a:noFill/>
                        </a:ln>
                      </wps:spPr>
                      <wps:bodyPr vert="horz" wrap="square" lIns="91440" tIns="45720" rIns="91440" bIns="45720" numCol="1" anchor="t" anchorCtr="0" compatLnSpc="1">
                        <a:prstTxWarp prst="textNoShape">
                          <a:avLst/>
                        </a:prstTxWarp>
                      </wps:bodyPr>
                    </wps:wsp>
                    <wps:wsp>
                      <wps:cNvPr id="30" name="Forma libre 22">
                        <a:extLst>
                          <a:ext uri="{FF2B5EF4-FFF2-40B4-BE49-F238E27FC236}">
                            <a16:creationId xmlns:a16="http://schemas.microsoft.com/office/drawing/2014/main" id="{CBD4CF24-D123-4A51-A24B-6F4ED739DEAE}"/>
                          </a:ext>
                        </a:extLst>
                      </wps:cNvPr>
                      <wps:cNvSpPr>
                        <a:spLocks/>
                      </wps:cNvSpPr>
                      <wps:spPr bwMode="auto">
                        <a:xfrm>
                          <a:off x="5391150" y="5438775"/>
                          <a:ext cx="4665980" cy="1435735"/>
                        </a:xfrm>
                        <a:custGeom>
                          <a:avLst/>
                          <a:gdLst>
                            <a:gd name="T0" fmla="*/ 1485 w 1485"/>
                            <a:gd name="T1" fmla="*/ 97 h 464"/>
                            <a:gd name="T2" fmla="*/ 1485 w 1485"/>
                            <a:gd name="T3" fmla="*/ 358 h 464"/>
                            <a:gd name="T4" fmla="*/ 614 w 1485"/>
                            <a:gd name="T5" fmla="*/ 376 h 464"/>
                            <a:gd name="T6" fmla="*/ 0 w 1485"/>
                            <a:gd name="T7" fmla="*/ 0 h 464"/>
                            <a:gd name="T8" fmla="*/ 1485 w 1485"/>
                            <a:gd name="T9" fmla="*/ 97 h 464"/>
                          </a:gdLst>
                          <a:ahLst/>
                          <a:cxnLst>
                            <a:cxn ang="0">
                              <a:pos x="T0" y="T1"/>
                            </a:cxn>
                            <a:cxn ang="0">
                              <a:pos x="T2" y="T3"/>
                            </a:cxn>
                            <a:cxn ang="0">
                              <a:pos x="T4" y="T5"/>
                            </a:cxn>
                            <a:cxn ang="0">
                              <a:pos x="T6" y="T7"/>
                            </a:cxn>
                            <a:cxn ang="0">
                              <a:pos x="T8" y="T9"/>
                            </a:cxn>
                          </a:cxnLst>
                          <a:rect l="0" t="0" r="r" b="b"/>
                          <a:pathLst>
                            <a:path w="1485" h="464">
                              <a:moveTo>
                                <a:pt x="1485" y="97"/>
                              </a:moveTo>
                              <a:cubicBezTo>
                                <a:pt x="1485" y="358"/>
                                <a:pt x="1485" y="358"/>
                                <a:pt x="1485" y="358"/>
                              </a:cubicBezTo>
                              <a:cubicBezTo>
                                <a:pt x="1111" y="453"/>
                                <a:pt x="884" y="464"/>
                                <a:pt x="614" y="376"/>
                              </a:cubicBezTo>
                              <a:cubicBezTo>
                                <a:pt x="374" y="298"/>
                                <a:pt x="165" y="174"/>
                                <a:pt x="0" y="0"/>
                              </a:cubicBezTo>
                              <a:cubicBezTo>
                                <a:pt x="451" y="397"/>
                                <a:pt x="1079" y="347"/>
                                <a:pt x="1485" y="97"/>
                              </a:cubicBezTo>
                              <a:close/>
                            </a:path>
                          </a:pathLst>
                        </a:custGeom>
                        <a:gradFill flip="none" rotWithShape="1">
                          <a:gsLst>
                            <a:gs pos="0">
                              <a:srgbClr val="66FFFF">
                                <a:shade val="30000"/>
                                <a:satMod val="115000"/>
                              </a:srgbClr>
                            </a:gs>
                            <a:gs pos="50000">
                              <a:srgbClr val="66FFFF">
                                <a:shade val="67500"/>
                                <a:satMod val="115000"/>
                              </a:srgbClr>
                            </a:gs>
                            <a:gs pos="100000">
                              <a:srgbClr val="66FFFF">
                                <a:shade val="100000"/>
                                <a:satMod val="115000"/>
                              </a:srgbClr>
                            </a:gs>
                          </a:gsLst>
                          <a:path path="circle">
                            <a:fillToRect l="100000" b="100000"/>
                          </a:path>
                          <a:tileRect t="-100000" r="-100000"/>
                        </a:gradFill>
                        <a:ln>
                          <a:noFill/>
                        </a:ln>
                      </wps:spPr>
                      <wps:bodyPr vert="horz" wrap="square" lIns="91440" tIns="45720" rIns="91440" bIns="45720" numCol="1" anchor="t" anchorCtr="0" compatLnSpc="1">
                        <a:prstTxWarp prst="textNoShape">
                          <a:avLst/>
                        </a:prstTxWarp>
                      </wps:bodyPr>
                    </wps:wsp>
                    <wps:wsp>
                      <wps:cNvPr id="31" name="Forma libre 23">
                        <a:extLst>
                          <a:ext uri="{FF2B5EF4-FFF2-40B4-BE49-F238E27FC236}">
                            <a16:creationId xmlns:a16="http://schemas.microsoft.com/office/drawing/2014/main" id="{C4DDD9D0-595E-4E35-9091-B2E019B164AC}"/>
                          </a:ext>
                        </a:extLst>
                      </wps:cNvPr>
                      <wps:cNvSpPr>
                        <a:spLocks/>
                      </wps:cNvSpPr>
                      <wps:spPr bwMode="auto">
                        <a:xfrm>
                          <a:off x="5543550" y="5505450"/>
                          <a:ext cx="4518000" cy="2271600"/>
                        </a:xfrm>
                        <a:custGeom>
                          <a:avLst/>
                          <a:gdLst>
                            <a:gd name="T0" fmla="*/ 604 w 1438"/>
                            <a:gd name="T1" fmla="*/ 334 h 733"/>
                            <a:gd name="T2" fmla="*/ 1438 w 1438"/>
                            <a:gd name="T3" fmla="*/ 228 h 733"/>
                            <a:gd name="T4" fmla="*/ 1438 w 1438"/>
                            <a:gd name="T5" fmla="*/ 553 h 733"/>
                            <a:gd name="T6" fmla="*/ 0 w 1438"/>
                            <a:gd name="T7" fmla="*/ 0 h 733"/>
                            <a:gd name="T8" fmla="*/ 604 w 1438"/>
                            <a:gd name="T9" fmla="*/ 334 h 733"/>
                          </a:gdLst>
                          <a:ahLst/>
                          <a:cxnLst>
                            <a:cxn ang="0">
                              <a:pos x="T0" y="T1"/>
                            </a:cxn>
                            <a:cxn ang="0">
                              <a:pos x="T2" y="T3"/>
                            </a:cxn>
                            <a:cxn ang="0">
                              <a:pos x="T4" y="T5"/>
                            </a:cxn>
                            <a:cxn ang="0">
                              <a:pos x="T6" y="T7"/>
                            </a:cxn>
                            <a:cxn ang="0">
                              <a:pos x="T8" y="T9"/>
                            </a:cxn>
                          </a:cxnLst>
                          <a:rect l="0" t="0" r="r" b="b"/>
                          <a:pathLst>
                            <a:path w="1438" h="733">
                              <a:moveTo>
                                <a:pt x="604" y="334"/>
                              </a:moveTo>
                              <a:cubicBezTo>
                                <a:pt x="902" y="416"/>
                                <a:pt x="1209" y="359"/>
                                <a:pt x="1438" y="228"/>
                              </a:cubicBezTo>
                              <a:cubicBezTo>
                                <a:pt x="1438" y="553"/>
                                <a:pt x="1438" y="553"/>
                                <a:pt x="1438" y="553"/>
                              </a:cubicBezTo>
                              <a:cubicBezTo>
                                <a:pt x="735" y="733"/>
                                <a:pt x="208" y="284"/>
                                <a:pt x="0" y="0"/>
                              </a:cubicBezTo>
                              <a:cubicBezTo>
                                <a:pt x="155" y="134"/>
                                <a:pt x="276" y="243"/>
                                <a:pt x="604" y="334"/>
                              </a:cubicBezTo>
                              <a:close/>
                            </a:path>
                          </a:pathLst>
                        </a:custGeom>
                        <a:solidFill>
                          <a:srgbClr val="CC99FF"/>
                        </a:solidFill>
                        <a:ln>
                          <a:noFill/>
                        </a:ln>
                      </wps:spPr>
                      <wps:bodyPr vert="horz" wrap="square" lIns="91440" tIns="45720" rIns="91440" bIns="45720" numCol="1" anchor="t" anchorCtr="0" compatLnSpc="1">
                        <a:prstTxWarp prst="textNoShape">
                          <a:avLst/>
                        </a:prstTxWarp>
                      </wps:bodyPr>
                    </wps:wsp>
                  </wpg:wgp>
                </a:graphicData>
              </a:graphic>
              <wp14:sizeRelH relativeFrom="page">
                <wp14:pctWidth>100000</wp14:pctWidth>
              </wp14:sizeRelH>
              <wp14:sizeRelV relativeFrom="page">
                <wp14:pctHeight>0</wp14:pctHeight>
              </wp14:sizeRelV>
            </wp:anchor>
          </w:drawing>
        </mc:Choice>
        <mc:Fallback>
          <w:pict>
            <v:group w14:anchorId="2931F7D3" id="Grupo 14" o:spid="_x0000_s1026" alt="&quot;&quot;" style="position:absolute;margin-left:0;margin-top:187.8pt;width:792.25pt;height:421.1pt;z-index:251668480;mso-width-percent:1000;mso-position-horizontal:left;mso-position-horizontal-relative:page;mso-position-vertical-relative:page;mso-width-percent:1000" coordorigin=",24288" coordsize="100615,53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">
              <v:shape id="Forma libre 20" o:spid="_x0000_s1027" style="position:absolute;top:26098;width:100584;height:51619;visibility:visible;mso-wrap-style:square;v-text-anchor:top" coordsize="3227,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" path="m,56c998,,1304,726,1644,932v906,548,1583,156,1583,156c3227,1633,3227,1633,3227,1633,,1633,,1633,,1633l,56xe" fillcolor="#319c9c" stroked="f">
                <v:fill color2="#5bffff" o:opacity2="0" rotate="t" angle="135" colors="0 #319c9c;.5 #4be0e0;1 #5bffff" focus="100%" type="gradient"/>
                <v:path arrowok="t" o:connecttype="custom" o:connectlocs="0,177016;5124267,2946053;10058400,3439169;10058400,5161915;0,5161915;0,177016" o:connectangles="0,0,0,0,0,0"/>
              </v:shape>
              <v:shape id="Forma libre 24" o:spid="_x0000_s1028" style="position:absolute;top:24288;width:45331;height:27199;visibility:visible;mso-wrap-style:square;v-text-anchor:top" coordsize="14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" path="m818,339c545,184,276,140,,173,,9,,9,,9,256,,554,77,801,226v219,132,491,416,642,652c1294,720,1009,447,818,339xe" fillcolor="#c9f" stroked="f">
                <v:path arrowok="t" o:connecttype="custom" o:connectlocs="2569710,1050156;0,535920;0,27880;2516306,700104;4533120,2719872;2569710,1050156" o:connectangles="0,0,0,0,0,0"/>
              </v:shape>
              <v:shape id="Forma libre 25" o:spid="_x0000_s1029" style="position:absolute;top:39814;width:33408;height:37944;visibility:visible;mso-wrap-style:square;v-text-anchor:top" coordsize="1064,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" path="m,20c56,7,182,,242,v454,,822,402,822,899c1064,1014,1044,1124,1008,1225,,1225,,1225,,1225l,20xe" fillcolor="#c9f" stroked="f">
                <v:path arrowok="t" o:connecttype="custom" o:connectlocs="0,61949;759844,0;3340800,2784625;3164968,3794400;0,3794400;0,61949" o:connectangles="0,0,0,0,0,0"/>
              </v:shape>
              <v:shape id="Forma libre 22" o:spid="_x0000_s1030" style="position:absolute;left:53911;top:54387;width:46660;height:14358;visibility:visible;mso-wrap-style:square;v-text-anchor:top" coordsize="148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" path="m1485,97v,261,,261,,261c1111,453,884,464,614,376,374,298,165,174,,,451,397,1079,347,1485,97xe" fillcolor="#319c9c" stroked="f">
                <v:fill color2="#5bffff" rotate="t" focusposition="1" focussize="" colors="0 #319c9c;.5 #4be0e0;1 #5bffff" focus="100%" type="gradientRadial"/>
                <v:path arrowok="t" o:connecttype="custom" o:connectlocs="4665980,300143;4665980,1107744;1929233,1163440;0,0;4665980,300143" o:connectangles="0,0,0,0,0"/>
              </v:shape>
              <v:shape id="Forma libre 23" o:spid="_x0000_s1031" style="position:absolute;left:55435;top:55054;width:45180;height:22716;visibility:visible;mso-wrap-style:square;v-text-anchor:top" coordsize="143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" path="m604,334v298,82,605,25,834,-106c1438,553,1438,553,1438,553,735,733,208,284,,,155,134,276,243,604,334xe" fillcolor="#c9f" stroked="f">
                <v:path arrowok="t" o:connecttype="custom" o:connectlocs="1897686,1035081;4518000,706582;4518000,1713772;0,0;1897686,1035081"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96F1C"/>
    <w:multiLevelType w:val="hybridMultilevel"/>
    <w:tmpl w:val="C3947DE8"/>
    <w:lvl w:ilvl="0" w:tplc="CBDC3AB0">
      <w:start w:val="4567"/>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BA5514"/>
    <w:multiLevelType w:val="hybridMultilevel"/>
    <w:tmpl w:val="478C15EA"/>
    <w:lvl w:ilvl="0" w:tplc="FB94E5A4">
      <w:start w:val="4567"/>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3F4821"/>
    <w:multiLevelType w:val="hybridMultilevel"/>
    <w:tmpl w:val="DF96F84C"/>
    <w:lvl w:ilvl="0" w:tplc="31C0E850">
      <w:start w:val="1"/>
      <w:numFmt w:val="bullet"/>
      <w:pStyle w:val="Ttulo6"/>
      <w:lvlText w:val=""/>
      <w:lvlJc w:val="left"/>
      <w:pPr>
        <w:ind w:left="360" w:hanging="360"/>
      </w:pPr>
      <w:rPr>
        <w:rFonts w:ascii="Symbol" w:hAnsi="Symbol" w:hint="default"/>
        <w:color w:val="333333" w:themeColor="accent2"/>
        <w:sz w:val="4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0491AA7"/>
    <w:multiLevelType w:val="hybridMultilevel"/>
    <w:tmpl w:val="3E1C05C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7"/>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E48"/>
    <w:rsid w:val="00000DE2"/>
    <w:rsid w:val="00041D5E"/>
    <w:rsid w:val="000529EF"/>
    <w:rsid w:val="0005353A"/>
    <w:rsid w:val="0009512E"/>
    <w:rsid w:val="000A4C25"/>
    <w:rsid w:val="000A6BAE"/>
    <w:rsid w:val="000B73D4"/>
    <w:rsid w:val="000C1B9D"/>
    <w:rsid w:val="000D4E68"/>
    <w:rsid w:val="00101DD1"/>
    <w:rsid w:val="00102883"/>
    <w:rsid w:val="00117821"/>
    <w:rsid w:val="00147766"/>
    <w:rsid w:val="001501F1"/>
    <w:rsid w:val="0015421B"/>
    <w:rsid w:val="00172036"/>
    <w:rsid w:val="00180323"/>
    <w:rsid w:val="00180F5D"/>
    <w:rsid w:val="00190E61"/>
    <w:rsid w:val="001938ED"/>
    <w:rsid w:val="001B4354"/>
    <w:rsid w:val="001B4C66"/>
    <w:rsid w:val="001D4D0F"/>
    <w:rsid w:val="001D6883"/>
    <w:rsid w:val="001E6818"/>
    <w:rsid w:val="001F3E7A"/>
    <w:rsid w:val="001F4FC4"/>
    <w:rsid w:val="00202BB7"/>
    <w:rsid w:val="0023565F"/>
    <w:rsid w:val="002457F5"/>
    <w:rsid w:val="00255C32"/>
    <w:rsid w:val="00266240"/>
    <w:rsid w:val="0027681B"/>
    <w:rsid w:val="00286561"/>
    <w:rsid w:val="002A771D"/>
    <w:rsid w:val="002E7AAD"/>
    <w:rsid w:val="002F2DBB"/>
    <w:rsid w:val="00300B32"/>
    <w:rsid w:val="00306157"/>
    <w:rsid w:val="00317E75"/>
    <w:rsid w:val="003425CF"/>
    <w:rsid w:val="003B30AA"/>
    <w:rsid w:val="003C300F"/>
    <w:rsid w:val="003C612C"/>
    <w:rsid w:val="003C6C43"/>
    <w:rsid w:val="003D08C5"/>
    <w:rsid w:val="003E0784"/>
    <w:rsid w:val="003E2267"/>
    <w:rsid w:val="003E23F9"/>
    <w:rsid w:val="003F1FAC"/>
    <w:rsid w:val="003F6CBA"/>
    <w:rsid w:val="00402E5B"/>
    <w:rsid w:val="004149B6"/>
    <w:rsid w:val="00434ABA"/>
    <w:rsid w:val="0044383E"/>
    <w:rsid w:val="00452DF1"/>
    <w:rsid w:val="00473DD2"/>
    <w:rsid w:val="00473E6D"/>
    <w:rsid w:val="004952E3"/>
    <w:rsid w:val="004B206F"/>
    <w:rsid w:val="004D2F0E"/>
    <w:rsid w:val="004D566C"/>
    <w:rsid w:val="004E4427"/>
    <w:rsid w:val="004F7D3A"/>
    <w:rsid w:val="00523855"/>
    <w:rsid w:val="0054053A"/>
    <w:rsid w:val="005523B7"/>
    <w:rsid w:val="005527E2"/>
    <w:rsid w:val="00580303"/>
    <w:rsid w:val="00582671"/>
    <w:rsid w:val="00595836"/>
    <w:rsid w:val="00596DB5"/>
    <w:rsid w:val="005970DC"/>
    <w:rsid w:val="005B7230"/>
    <w:rsid w:val="005D4796"/>
    <w:rsid w:val="005E42E8"/>
    <w:rsid w:val="005F59AE"/>
    <w:rsid w:val="00610967"/>
    <w:rsid w:val="00617D48"/>
    <w:rsid w:val="006259DA"/>
    <w:rsid w:val="00634E88"/>
    <w:rsid w:val="00635083"/>
    <w:rsid w:val="00640655"/>
    <w:rsid w:val="006440A3"/>
    <w:rsid w:val="00653B3E"/>
    <w:rsid w:val="00685766"/>
    <w:rsid w:val="006A307A"/>
    <w:rsid w:val="006B04B2"/>
    <w:rsid w:val="006D3974"/>
    <w:rsid w:val="006E2181"/>
    <w:rsid w:val="006E39F3"/>
    <w:rsid w:val="006F51BE"/>
    <w:rsid w:val="006F5DF6"/>
    <w:rsid w:val="0072349D"/>
    <w:rsid w:val="00727F3D"/>
    <w:rsid w:val="00747EFA"/>
    <w:rsid w:val="007525D7"/>
    <w:rsid w:val="00775D80"/>
    <w:rsid w:val="007A68D9"/>
    <w:rsid w:val="007B4096"/>
    <w:rsid w:val="007B497D"/>
    <w:rsid w:val="007C4B8D"/>
    <w:rsid w:val="007F549E"/>
    <w:rsid w:val="008114DA"/>
    <w:rsid w:val="00816E8A"/>
    <w:rsid w:val="00833F9A"/>
    <w:rsid w:val="0083691C"/>
    <w:rsid w:val="00844387"/>
    <w:rsid w:val="008472F0"/>
    <w:rsid w:val="008475A8"/>
    <w:rsid w:val="008631C9"/>
    <w:rsid w:val="008701B3"/>
    <w:rsid w:val="00881E55"/>
    <w:rsid w:val="00884888"/>
    <w:rsid w:val="008A67F7"/>
    <w:rsid w:val="008B442F"/>
    <w:rsid w:val="008C1CC9"/>
    <w:rsid w:val="008C1F37"/>
    <w:rsid w:val="008D2A00"/>
    <w:rsid w:val="008E6427"/>
    <w:rsid w:val="008F57F0"/>
    <w:rsid w:val="008F5A27"/>
    <w:rsid w:val="00905F62"/>
    <w:rsid w:val="009119DD"/>
    <w:rsid w:val="00912AEB"/>
    <w:rsid w:val="00916A81"/>
    <w:rsid w:val="009203F1"/>
    <w:rsid w:val="00926AF2"/>
    <w:rsid w:val="00945751"/>
    <w:rsid w:val="00946E3C"/>
    <w:rsid w:val="0096020B"/>
    <w:rsid w:val="00965421"/>
    <w:rsid w:val="009B5236"/>
    <w:rsid w:val="009C7F2A"/>
    <w:rsid w:val="009D0DB4"/>
    <w:rsid w:val="009D64C2"/>
    <w:rsid w:val="00A145BF"/>
    <w:rsid w:val="00A31F04"/>
    <w:rsid w:val="00A45203"/>
    <w:rsid w:val="00A63E48"/>
    <w:rsid w:val="00A967AA"/>
    <w:rsid w:val="00AB56FF"/>
    <w:rsid w:val="00AB67B5"/>
    <w:rsid w:val="00AE130B"/>
    <w:rsid w:val="00AE5C09"/>
    <w:rsid w:val="00B06123"/>
    <w:rsid w:val="00B251F8"/>
    <w:rsid w:val="00B258C8"/>
    <w:rsid w:val="00B32908"/>
    <w:rsid w:val="00B65472"/>
    <w:rsid w:val="00B75C3D"/>
    <w:rsid w:val="00B80CE4"/>
    <w:rsid w:val="00B8319B"/>
    <w:rsid w:val="00B92B80"/>
    <w:rsid w:val="00BB19D5"/>
    <w:rsid w:val="00BC1C98"/>
    <w:rsid w:val="00BC3FC8"/>
    <w:rsid w:val="00BE7E35"/>
    <w:rsid w:val="00C13E31"/>
    <w:rsid w:val="00C13F56"/>
    <w:rsid w:val="00C42279"/>
    <w:rsid w:val="00C42DC2"/>
    <w:rsid w:val="00C8148F"/>
    <w:rsid w:val="00C85E81"/>
    <w:rsid w:val="00CA09D9"/>
    <w:rsid w:val="00CA5CD6"/>
    <w:rsid w:val="00CD070E"/>
    <w:rsid w:val="00CE5F15"/>
    <w:rsid w:val="00CF2CE6"/>
    <w:rsid w:val="00CF3B20"/>
    <w:rsid w:val="00D37E50"/>
    <w:rsid w:val="00D4015E"/>
    <w:rsid w:val="00D436E3"/>
    <w:rsid w:val="00D65964"/>
    <w:rsid w:val="00D82991"/>
    <w:rsid w:val="00DA491E"/>
    <w:rsid w:val="00DC3425"/>
    <w:rsid w:val="00DE69A8"/>
    <w:rsid w:val="00E1368C"/>
    <w:rsid w:val="00E42C90"/>
    <w:rsid w:val="00E514DD"/>
    <w:rsid w:val="00E54905"/>
    <w:rsid w:val="00E55CD2"/>
    <w:rsid w:val="00E56AFD"/>
    <w:rsid w:val="00E637B1"/>
    <w:rsid w:val="00E64A78"/>
    <w:rsid w:val="00E84247"/>
    <w:rsid w:val="00EA558A"/>
    <w:rsid w:val="00EB1C95"/>
    <w:rsid w:val="00EC4775"/>
    <w:rsid w:val="00EC4F75"/>
    <w:rsid w:val="00ED14B1"/>
    <w:rsid w:val="00EE543D"/>
    <w:rsid w:val="00EF680C"/>
    <w:rsid w:val="00F235FD"/>
    <w:rsid w:val="00F26A19"/>
    <w:rsid w:val="00F4527F"/>
    <w:rsid w:val="00F45CDF"/>
    <w:rsid w:val="00F4762E"/>
    <w:rsid w:val="00F6542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12E4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lang w:val="es-E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DF6"/>
    <w:rPr>
      <w:sz w:val="22"/>
      <w:lang w:val="es-MX"/>
    </w:rPr>
  </w:style>
  <w:style w:type="paragraph" w:styleId="Ttulo1">
    <w:name w:val="heading 1"/>
    <w:basedOn w:val="Normal"/>
    <w:next w:val="Normal"/>
    <w:link w:val="Ttulo1Car"/>
    <w:uiPriority w:val="9"/>
    <w:qFormat/>
    <w:rsid w:val="006F5DF6"/>
    <w:pPr>
      <w:keepNext/>
      <w:keepLines/>
      <w:spacing w:after="120"/>
      <w:jc w:val="center"/>
      <w:outlineLvl w:val="0"/>
    </w:pPr>
    <w:rPr>
      <w:rFonts w:asciiTheme="majorHAnsi" w:eastAsiaTheme="majorEastAsia" w:hAnsiTheme="majorHAnsi" w:cstheme="majorBidi"/>
      <w:b/>
      <w:caps/>
      <w:sz w:val="40"/>
      <w:szCs w:val="32"/>
    </w:rPr>
  </w:style>
  <w:style w:type="paragraph" w:styleId="Ttulo2">
    <w:name w:val="heading 2"/>
    <w:basedOn w:val="Ttulo1"/>
    <w:next w:val="Normal"/>
    <w:link w:val="Ttulo2Car"/>
    <w:uiPriority w:val="9"/>
    <w:qFormat/>
    <w:rsid w:val="001D4D0F"/>
    <w:pPr>
      <w:spacing w:after="240"/>
      <w:jc w:val="left"/>
      <w:outlineLvl w:val="1"/>
    </w:pPr>
    <w:rPr>
      <w:color w:val="F9B628" w:themeColor="accent1"/>
      <w:sz w:val="32"/>
      <w:szCs w:val="26"/>
    </w:rPr>
  </w:style>
  <w:style w:type="paragraph" w:styleId="Ttulo3">
    <w:name w:val="heading 3"/>
    <w:basedOn w:val="Ttulo2"/>
    <w:next w:val="Normal"/>
    <w:link w:val="Ttulo3Car"/>
    <w:uiPriority w:val="9"/>
    <w:semiHidden/>
    <w:qFormat/>
    <w:rsid w:val="00D82991"/>
    <w:pPr>
      <w:outlineLvl w:val="2"/>
    </w:pPr>
    <w:rPr>
      <w:szCs w:val="24"/>
    </w:rPr>
  </w:style>
  <w:style w:type="paragraph" w:styleId="Ttulo4">
    <w:name w:val="heading 4"/>
    <w:basedOn w:val="Ttulo3"/>
    <w:next w:val="Normal"/>
    <w:link w:val="Ttulo4Car"/>
    <w:uiPriority w:val="9"/>
    <w:semiHidden/>
    <w:qFormat/>
    <w:rsid w:val="00D82991"/>
    <w:pPr>
      <w:spacing w:after="120"/>
      <w:outlineLvl w:val="3"/>
    </w:pPr>
    <w:rPr>
      <w:b w:val="0"/>
      <w:iCs/>
      <w:caps w:val="0"/>
    </w:rPr>
  </w:style>
  <w:style w:type="paragraph" w:styleId="Ttulo5">
    <w:name w:val="heading 5"/>
    <w:basedOn w:val="Ttulo4"/>
    <w:next w:val="Normal"/>
    <w:link w:val="Ttulo5Car"/>
    <w:uiPriority w:val="9"/>
    <w:qFormat/>
    <w:rsid w:val="005523B7"/>
    <w:pPr>
      <w:spacing w:after="240"/>
      <w:outlineLvl w:val="4"/>
    </w:pPr>
    <w:rPr>
      <w:caps/>
      <w:color w:val="auto"/>
      <w:sz w:val="24"/>
    </w:rPr>
  </w:style>
  <w:style w:type="paragraph" w:styleId="Ttulo6">
    <w:name w:val="heading 6"/>
    <w:basedOn w:val="Ttulo5"/>
    <w:next w:val="Normal"/>
    <w:link w:val="Ttulo6Car"/>
    <w:uiPriority w:val="9"/>
    <w:semiHidden/>
    <w:rsid w:val="00B65472"/>
    <w:pPr>
      <w:numPr>
        <w:numId w:val="3"/>
      </w:numPr>
      <w:spacing w:after="120"/>
      <w:outlineLvl w:val="5"/>
    </w:pPr>
    <w:rPr>
      <w:color w:val="FBD124" w:themeColor="accent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5"/>
    <w:qFormat/>
    <w:rsid w:val="001D4D0F"/>
    <w:pPr>
      <w:spacing w:after="160"/>
      <w:contextualSpacing/>
    </w:pPr>
    <w:rPr>
      <w:rFonts w:asciiTheme="majorHAnsi" w:eastAsiaTheme="majorEastAsia" w:hAnsiTheme="majorHAnsi" w:cstheme="majorBidi"/>
      <w:b/>
      <w:caps/>
      <w:color w:val="F9B628" w:themeColor="accent1"/>
      <w:kern w:val="28"/>
      <w:sz w:val="72"/>
      <w:szCs w:val="56"/>
    </w:rPr>
  </w:style>
  <w:style w:type="character" w:customStyle="1" w:styleId="TtuloCar">
    <w:name w:val="Título Car"/>
    <w:basedOn w:val="Fuentedeprrafopredeter"/>
    <w:link w:val="Ttulo"/>
    <w:uiPriority w:val="5"/>
    <w:rsid w:val="001D4D0F"/>
    <w:rPr>
      <w:rFonts w:asciiTheme="majorHAnsi" w:eastAsiaTheme="majorEastAsia" w:hAnsiTheme="majorHAnsi" w:cstheme="majorBidi"/>
      <w:b/>
      <w:caps/>
      <w:color w:val="F9B628" w:themeColor="accent1"/>
      <w:kern w:val="28"/>
      <w:sz w:val="72"/>
      <w:szCs w:val="56"/>
      <w:lang w:val="en-US"/>
    </w:rPr>
  </w:style>
  <w:style w:type="paragraph" w:styleId="Subttulo">
    <w:name w:val="Subtitle"/>
    <w:basedOn w:val="Normal"/>
    <w:next w:val="Normal"/>
    <w:link w:val="SubttuloCar"/>
    <w:uiPriority w:val="11"/>
    <w:qFormat/>
    <w:rsid w:val="00D82991"/>
    <w:pPr>
      <w:numPr>
        <w:ilvl w:val="1"/>
      </w:numPr>
      <w:spacing w:after="480"/>
    </w:pPr>
    <w:rPr>
      <w:rFonts w:eastAsiaTheme="minorEastAsia" w:cstheme="minorBidi"/>
      <w:caps/>
      <w:sz w:val="32"/>
      <w:szCs w:val="22"/>
    </w:rPr>
  </w:style>
  <w:style w:type="character" w:customStyle="1" w:styleId="SubttuloCar">
    <w:name w:val="Subtítulo Car"/>
    <w:basedOn w:val="Fuentedeprrafopredeter"/>
    <w:link w:val="Subttulo"/>
    <w:uiPriority w:val="11"/>
    <w:rsid w:val="00D82991"/>
    <w:rPr>
      <w:rFonts w:eastAsiaTheme="minorEastAsia" w:cstheme="minorBidi"/>
      <w:caps/>
      <w:sz w:val="32"/>
      <w:szCs w:val="22"/>
    </w:rPr>
  </w:style>
  <w:style w:type="character" w:customStyle="1" w:styleId="Ttulo1Car">
    <w:name w:val="Título 1 Car"/>
    <w:basedOn w:val="Fuentedeprrafopredeter"/>
    <w:link w:val="Ttulo1"/>
    <w:uiPriority w:val="9"/>
    <w:rsid w:val="006F5DF6"/>
    <w:rPr>
      <w:rFonts w:asciiTheme="majorHAnsi" w:eastAsiaTheme="majorEastAsia" w:hAnsiTheme="majorHAnsi" w:cstheme="majorBidi"/>
      <w:b/>
      <w:caps/>
      <w:sz w:val="40"/>
      <w:szCs w:val="32"/>
      <w:lang w:val="en-US"/>
    </w:rPr>
  </w:style>
  <w:style w:type="character" w:customStyle="1" w:styleId="Ttulo2Car">
    <w:name w:val="Título 2 Car"/>
    <w:basedOn w:val="Fuentedeprrafopredeter"/>
    <w:link w:val="Ttulo2"/>
    <w:uiPriority w:val="9"/>
    <w:rsid w:val="001D4D0F"/>
    <w:rPr>
      <w:rFonts w:asciiTheme="majorHAnsi" w:eastAsiaTheme="majorEastAsia" w:hAnsiTheme="majorHAnsi" w:cstheme="majorBidi"/>
      <w:b/>
      <w:caps/>
      <w:color w:val="F9B628" w:themeColor="accent1"/>
      <w:sz w:val="32"/>
      <w:szCs w:val="26"/>
      <w:lang w:val="en-US"/>
    </w:rPr>
  </w:style>
  <w:style w:type="paragraph" w:styleId="Cita">
    <w:name w:val="Quote"/>
    <w:basedOn w:val="Normal"/>
    <w:next w:val="Normal"/>
    <w:link w:val="CitaCar"/>
    <w:uiPriority w:val="15"/>
    <w:semiHidden/>
    <w:rsid w:val="008701B3"/>
    <w:pPr>
      <w:spacing w:before="360" w:after="360"/>
    </w:pPr>
    <w:rPr>
      <w:b/>
      <w:iCs/>
      <w:color w:val="FBEDA4" w:themeColor="accent3"/>
      <w:sz w:val="60"/>
    </w:rPr>
  </w:style>
  <w:style w:type="character" w:customStyle="1" w:styleId="CitaCar">
    <w:name w:val="Cita Car"/>
    <w:basedOn w:val="Fuentedeprrafopredeter"/>
    <w:link w:val="Cita"/>
    <w:uiPriority w:val="15"/>
    <w:semiHidden/>
    <w:rsid w:val="0009512E"/>
    <w:rPr>
      <w:b/>
      <w:iCs/>
      <w:color w:val="FBEDA4" w:themeColor="accent3"/>
      <w:sz w:val="60"/>
    </w:rPr>
  </w:style>
  <w:style w:type="paragraph" w:styleId="Encabezado">
    <w:name w:val="header"/>
    <w:basedOn w:val="Normal"/>
    <w:link w:val="EncabezadoCar"/>
    <w:uiPriority w:val="99"/>
    <w:semiHidden/>
    <w:rsid w:val="00F4527F"/>
    <w:pPr>
      <w:spacing w:after="0"/>
    </w:pPr>
  </w:style>
  <w:style w:type="character" w:customStyle="1" w:styleId="EncabezadoCar">
    <w:name w:val="Encabezado Car"/>
    <w:basedOn w:val="Fuentedeprrafopredeter"/>
    <w:link w:val="Encabezado"/>
    <w:uiPriority w:val="99"/>
    <w:semiHidden/>
    <w:rsid w:val="00884888"/>
  </w:style>
  <w:style w:type="paragraph" w:styleId="Piedepgina">
    <w:name w:val="footer"/>
    <w:basedOn w:val="Normal"/>
    <w:link w:val="PiedepginaCar"/>
    <w:uiPriority w:val="99"/>
    <w:semiHidden/>
    <w:rsid w:val="00F4527F"/>
    <w:pPr>
      <w:spacing w:after="0"/>
    </w:pPr>
  </w:style>
  <w:style w:type="character" w:customStyle="1" w:styleId="PiedepginaCar">
    <w:name w:val="Pie de página Car"/>
    <w:basedOn w:val="Fuentedeprrafopredeter"/>
    <w:link w:val="Piedepgina"/>
    <w:uiPriority w:val="99"/>
    <w:semiHidden/>
    <w:rsid w:val="00884888"/>
  </w:style>
  <w:style w:type="table" w:styleId="Tablaconcuadrcula">
    <w:name w:val="Table Grid"/>
    <w:basedOn w:val="Tablanormal"/>
    <w:uiPriority w:val="39"/>
    <w:rsid w:val="00884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4D2F0E"/>
    <w:rPr>
      <w:color w:val="808080"/>
    </w:rPr>
  </w:style>
  <w:style w:type="paragraph" w:styleId="Textodeglobo">
    <w:name w:val="Balloon Text"/>
    <w:basedOn w:val="Normal"/>
    <w:link w:val="TextodegloboCar"/>
    <w:uiPriority w:val="99"/>
    <w:semiHidden/>
    <w:unhideWhenUsed/>
    <w:rsid w:val="00DE69A8"/>
    <w:pPr>
      <w:spacing w:after="0"/>
    </w:pPr>
    <w:rPr>
      <w:rFonts w:ascii="Segoe UI" w:hAnsi="Segoe UI" w:cs="Segoe UI"/>
    </w:rPr>
  </w:style>
  <w:style w:type="character" w:customStyle="1" w:styleId="TextodegloboCar">
    <w:name w:val="Texto de globo Car"/>
    <w:basedOn w:val="Fuentedeprrafopredeter"/>
    <w:link w:val="Textodeglobo"/>
    <w:uiPriority w:val="99"/>
    <w:semiHidden/>
    <w:rsid w:val="00DE69A8"/>
    <w:rPr>
      <w:rFonts w:ascii="Segoe UI" w:hAnsi="Segoe UI" w:cs="Segoe UI"/>
      <w:sz w:val="18"/>
      <w:szCs w:val="18"/>
      <w:lang w:val="en-US"/>
    </w:rPr>
  </w:style>
  <w:style w:type="table" w:styleId="Tablanormal1">
    <w:name w:val="Plain Table 1"/>
    <w:basedOn w:val="Tablanormal"/>
    <w:uiPriority w:val="41"/>
    <w:rsid w:val="001E6818"/>
    <w:tblPr>
      <w:tblStyleRowBandSize w:val="1"/>
      <w:tblStyleColBandSize w:val="1"/>
    </w:tblPr>
    <w:tblStylePr w:type="firstRow">
      <w:rPr>
        <w:rFonts w:asciiTheme="minorHAnsi" w:hAnsiTheme="minorHAnsi"/>
        <w:b w:val="0"/>
        <w:bCs/>
        <w:sz w:val="20"/>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tacto">
    <w:name w:val="Contacto"/>
    <w:basedOn w:val="Normal"/>
    <w:link w:val="Carcterdecontacto"/>
    <w:uiPriority w:val="10"/>
    <w:qFormat/>
    <w:rsid w:val="00634E88"/>
    <w:pPr>
      <w:spacing w:after="720"/>
      <w:contextualSpacing/>
      <w:jc w:val="center"/>
    </w:pPr>
  </w:style>
  <w:style w:type="character" w:styleId="Hipervnculo">
    <w:name w:val="Hyperlink"/>
    <w:basedOn w:val="Fuentedeprrafopredeter"/>
    <w:uiPriority w:val="99"/>
    <w:semiHidden/>
    <w:rsid w:val="00946E3C"/>
    <w:rPr>
      <w:color w:val="0070C0" w:themeColor="hyperlink"/>
      <w:u w:val="single"/>
    </w:rPr>
  </w:style>
  <w:style w:type="character" w:customStyle="1" w:styleId="Carcterdecontacto">
    <w:name w:val="Carácter de contacto"/>
    <w:basedOn w:val="Fuentedeprrafopredeter"/>
    <w:link w:val="Contacto"/>
    <w:uiPriority w:val="10"/>
    <w:rsid w:val="00634E88"/>
  </w:style>
  <w:style w:type="character" w:styleId="Mencinsinresolver">
    <w:name w:val="Unresolved Mention"/>
    <w:basedOn w:val="Fuentedeprrafopredeter"/>
    <w:uiPriority w:val="99"/>
    <w:semiHidden/>
    <w:unhideWhenUsed/>
    <w:rsid w:val="00946E3C"/>
    <w:rPr>
      <w:color w:val="808080"/>
      <w:shd w:val="clear" w:color="auto" w:fill="E6E6E6"/>
    </w:rPr>
  </w:style>
  <w:style w:type="character" w:customStyle="1" w:styleId="Ttulo3Car">
    <w:name w:val="Título 3 Car"/>
    <w:basedOn w:val="Fuentedeprrafopredeter"/>
    <w:link w:val="Ttulo3"/>
    <w:uiPriority w:val="9"/>
    <w:semiHidden/>
    <w:rsid w:val="006F5DF6"/>
    <w:rPr>
      <w:rFonts w:asciiTheme="majorHAnsi" w:eastAsiaTheme="majorEastAsia" w:hAnsiTheme="majorHAnsi" w:cstheme="majorBidi"/>
      <w:b/>
      <w:caps/>
      <w:color w:val="F9B628" w:themeColor="accent1"/>
      <w:sz w:val="32"/>
      <w:szCs w:val="24"/>
      <w:lang w:val="en-US"/>
    </w:rPr>
  </w:style>
  <w:style w:type="character" w:customStyle="1" w:styleId="Ttulo4Car">
    <w:name w:val="Título 4 Car"/>
    <w:basedOn w:val="Fuentedeprrafopredeter"/>
    <w:link w:val="Ttulo4"/>
    <w:uiPriority w:val="9"/>
    <w:semiHidden/>
    <w:rsid w:val="006F5DF6"/>
    <w:rPr>
      <w:rFonts w:asciiTheme="majorHAnsi" w:eastAsiaTheme="majorEastAsia" w:hAnsiTheme="majorHAnsi" w:cstheme="majorBidi"/>
      <w:iCs/>
      <w:color w:val="F9B628" w:themeColor="accent1"/>
      <w:sz w:val="32"/>
      <w:szCs w:val="24"/>
      <w:lang w:val="en-US"/>
    </w:rPr>
  </w:style>
  <w:style w:type="character" w:customStyle="1" w:styleId="Ttulo5Car">
    <w:name w:val="Título 5 Car"/>
    <w:basedOn w:val="Fuentedeprrafopredeter"/>
    <w:link w:val="Ttulo5"/>
    <w:uiPriority w:val="9"/>
    <w:rsid w:val="006F5DF6"/>
    <w:rPr>
      <w:rFonts w:asciiTheme="majorHAnsi" w:eastAsiaTheme="majorEastAsia" w:hAnsiTheme="majorHAnsi" w:cstheme="majorBidi"/>
      <w:iCs/>
      <w:caps/>
      <w:sz w:val="24"/>
      <w:szCs w:val="24"/>
      <w:lang w:val="en-US"/>
    </w:rPr>
  </w:style>
  <w:style w:type="character" w:customStyle="1" w:styleId="Ttulo6Car">
    <w:name w:val="Título 6 Car"/>
    <w:basedOn w:val="Fuentedeprrafopredeter"/>
    <w:link w:val="Ttulo6"/>
    <w:uiPriority w:val="9"/>
    <w:semiHidden/>
    <w:rsid w:val="006F5DF6"/>
    <w:rPr>
      <w:rFonts w:asciiTheme="majorHAnsi" w:eastAsiaTheme="majorEastAsia" w:hAnsiTheme="majorHAnsi" w:cstheme="majorBidi"/>
      <w:iCs/>
      <w:caps/>
      <w:color w:val="FBD124" w:themeColor="accent4"/>
      <w:sz w:val="24"/>
      <w:szCs w:val="24"/>
      <w:lang w:val="en-US"/>
    </w:rPr>
  </w:style>
  <w:style w:type="paragraph" w:styleId="Prrafodelista">
    <w:name w:val="List Paragraph"/>
    <w:basedOn w:val="Normal"/>
    <w:uiPriority w:val="34"/>
    <w:semiHidden/>
    <w:rsid w:val="009119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hdphoto" Target="media/hdphoto2.wdp"/><Relationship Id="rId21" Type="http://schemas.openxmlformats.org/officeDocument/2006/relationships/image" Target="media/image9.svg"/><Relationship Id="rId34" Type="http://schemas.openxmlformats.org/officeDocument/2006/relationships/image" Target="media/image20.png"/><Relationship Id="rId42" Type="http://schemas.openxmlformats.org/officeDocument/2006/relationships/diagramLayout" Target="diagrams/layout1.xml"/><Relationship Id="rId47" Type="http://schemas.microsoft.com/office/2007/relationships/hdphoto" Target="media/hdphoto3.wdp"/><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svg"/><Relationship Id="rId40" Type="http://schemas.openxmlformats.org/officeDocument/2006/relationships/image" Target="media/image25.png"/><Relationship Id="rId45" Type="http://schemas.microsoft.com/office/2007/relationships/diagramDrawing" Target="diagrams/drawing1.xml"/><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image" Target="media/image18.png"/><Relationship Id="rId44" Type="http://schemas.openxmlformats.org/officeDocument/2006/relationships/diagramColors" Target="diagrams/colors1.xm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oleObject" Target="embeddings/oleObject3.bin"/><Relationship Id="rId35" Type="http://schemas.openxmlformats.org/officeDocument/2006/relationships/image" Target="media/image21.svg"/><Relationship Id="rId43" Type="http://schemas.openxmlformats.org/officeDocument/2006/relationships/diagramQuickStyle" Target="diagrams/quickStyle1.xml"/><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42.svg"/><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13.svg"/><Relationship Id="rId33" Type="http://schemas.microsoft.com/office/2007/relationships/hdphoto" Target="media/hdphoto1.wdp"/><Relationship Id="rId38" Type="http://schemas.openxmlformats.org/officeDocument/2006/relationships/image" Target="media/image24.png"/><Relationship Id="rId46"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diagramData" Target="diagrams/data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image" Target="media/image16.svg"/><Relationship Id="rId36" Type="http://schemas.openxmlformats.org/officeDocument/2006/relationships/image" Target="media/image22.png"/><Relationship Id="rId49" Type="http://schemas.openxmlformats.org/officeDocument/2006/relationships/image" Target="media/image40.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ardo\AppData\Roaming\Microsoft\Templates\Folleto%20de%20deportes.dotx" TargetMode="External"/></Relationships>
</file>

<file path=word/diagrams/_rels/data1.xml.rels><?xml version="1.0" encoding="UTF-8" standalone="yes"?>
<Relationships xmlns="http://schemas.openxmlformats.org/package/2006/relationships"><Relationship Id="rId8" Type="http://schemas.openxmlformats.org/officeDocument/2006/relationships/image" Target="../media/image33.svg"/><Relationship Id="rId3" Type="http://schemas.openxmlformats.org/officeDocument/2006/relationships/image" Target="../media/image28.png"/><Relationship Id="rId7" Type="http://schemas.openxmlformats.org/officeDocument/2006/relationships/image" Target="../media/image32.png"/><Relationship Id="rId12" Type="http://schemas.openxmlformats.org/officeDocument/2006/relationships/image" Target="../media/image37.svg"/><Relationship Id="rId2" Type="http://schemas.openxmlformats.org/officeDocument/2006/relationships/image" Target="../media/image27.svg"/><Relationship Id="rId1" Type="http://schemas.openxmlformats.org/officeDocument/2006/relationships/image" Target="../media/image26.png"/><Relationship Id="rId6" Type="http://schemas.openxmlformats.org/officeDocument/2006/relationships/image" Target="../media/image31.svg"/><Relationship Id="rId11" Type="http://schemas.openxmlformats.org/officeDocument/2006/relationships/image" Target="../media/image36.png"/><Relationship Id="rId5" Type="http://schemas.openxmlformats.org/officeDocument/2006/relationships/image" Target="../media/image30.png"/><Relationship Id="rId10" Type="http://schemas.openxmlformats.org/officeDocument/2006/relationships/image" Target="../media/image35.svg"/><Relationship Id="rId4" Type="http://schemas.openxmlformats.org/officeDocument/2006/relationships/image" Target="../media/image29.svg"/><Relationship Id="rId9" Type="http://schemas.openxmlformats.org/officeDocument/2006/relationships/image" Target="../media/image34.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33.svg"/><Relationship Id="rId3" Type="http://schemas.openxmlformats.org/officeDocument/2006/relationships/image" Target="../media/image28.png"/><Relationship Id="rId7" Type="http://schemas.openxmlformats.org/officeDocument/2006/relationships/image" Target="../media/image32.png"/><Relationship Id="rId12" Type="http://schemas.openxmlformats.org/officeDocument/2006/relationships/image" Target="../media/image37.svg"/><Relationship Id="rId2" Type="http://schemas.openxmlformats.org/officeDocument/2006/relationships/image" Target="../media/image27.svg"/><Relationship Id="rId1" Type="http://schemas.openxmlformats.org/officeDocument/2006/relationships/image" Target="../media/image26.png"/><Relationship Id="rId6" Type="http://schemas.openxmlformats.org/officeDocument/2006/relationships/image" Target="../media/image31.svg"/><Relationship Id="rId11" Type="http://schemas.openxmlformats.org/officeDocument/2006/relationships/image" Target="../media/image36.png"/><Relationship Id="rId5" Type="http://schemas.openxmlformats.org/officeDocument/2006/relationships/image" Target="../media/image30.png"/><Relationship Id="rId10" Type="http://schemas.openxmlformats.org/officeDocument/2006/relationships/image" Target="../media/image35.svg"/><Relationship Id="rId4" Type="http://schemas.openxmlformats.org/officeDocument/2006/relationships/image" Target="../media/image29.svg"/><Relationship Id="rId9"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CB9EB1-3623-43B2-A896-A60B8637B961}" type="doc">
      <dgm:prSet loTypeId="urn:microsoft.com/office/officeart/2005/8/layout/vList4" loCatId="list" qsTypeId="urn:microsoft.com/office/officeart/2005/8/quickstyle/simple5" qsCatId="simple" csTypeId="urn:microsoft.com/office/officeart/2005/8/colors/accent5_1" csCatId="accent5" phldr="1"/>
      <dgm:spPr/>
      <dgm:t>
        <a:bodyPr/>
        <a:lstStyle/>
        <a:p>
          <a:endParaRPr lang="es-MX"/>
        </a:p>
      </dgm:t>
    </dgm:pt>
    <dgm:pt modelId="{3840A831-6D09-4303-A820-C8A5EE420775}">
      <dgm:prSet phldrT="[Texto]" custT="1"/>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path path="circle">
            <a:fillToRect l="100000" b="100000"/>
          </a:path>
          <a:tileRect t="-100000" r="-100000"/>
        </a:gradFill>
      </dgm:spPr>
      <dgm:t>
        <a:bodyPr/>
        <a:lstStyle/>
        <a:p>
          <a:pPr algn="ctr"/>
          <a:r>
            <a:rPr lang="es-MX" sz="1600" b="1">
              <a:solidFill>
                <a:schemeClr val="accent6"/>
              </a:solidFill>
              <a:latin typeface="Times New Roman" panose="02020603050405020304" pitchFamily="18" charset="0"/>
              <a:cs typeface="Times New Roman" panose="02020603050405020304" pitchFamily="18" charset="0"/>
            </a:rPr>
            <a:t>Sistema Operativo: Andriod y Apple</a:t>
          </a:r>
        </a:p>
      </dgm:t>
    </dgm:pt>
    <dgm:pt modelId="{2DD5C34E-451E-4E20-BFB0-E9F4E5A6D01C}" type="parTrans" cxnId="{78A799BF-DABE-4F1C-BA2C-D53AB85F30E1}">
      <dgm:prSet/>
      <dgm:spPr/>
      <dgm:t>
        <a:bodyPr/>
        <a:lstStyle/>
        <a:p>
          <a:endParaRPr lang="es-MX"/>
        </a:p>
      </dgm:t>
    </dgm:pt>
    <dgm:pt modelId="{DBE3AE05-5285-452D-A967-A9BE269BF37E}" type="sibTrans" cxnId="{78A799BF-DABE-4F1C-BA2C-D53AB85F30E1}">
      <dgm:prSet/>
      <dgm:spPr/>
      <dgm:t>
        <a:bodyPr/>
        <a:lstStyle/>
        <a:p>
          <a:endParaRPr lang="es-MX"/>
        </a:p>
      </dgm:t>
    </dgm:pt>
    <dgm:pt modelId="{F7CF393E-47EB-4F22-871F-0A4BF78DCC3F}">
      <dgm:prSet phldrT="[Texto]" custT="1"/>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16200000" scaled="1"/>
          <a:tileRect/>
        </a:gradFill>
      </dgm:spPr>
      <dgm:t>
        <a:bodyPr/>
        <a:lstStyle/>
        <a:p>
          <a:pPr algn="ctr"/>
          <a:r>
            <a:rPr lang="es-MX" sz="1100" b="1">
              <a:solidFill>
                <a:schemeClr val="accent6"/>
              </a:solidFill>
            </a:rPr>
            <a:t> </a:t>
          </a:r>
          <a:r>
            <a:rPr lang="es-MX" sz="1600" b="1">
              <a:solidFill>
                <a:schemeClr val="accent6"/>
              </a:solidFill>
              <a:latin typeface="Times New Roman" panose="02020603050405020304" pitchFamily="18" charset="0"/>
              <a:cs typeface="Times New Roman" panose="02020603050405020304" pitchFamily="18" charset="0"/>
            </a:rPr>
            <a:t>Tamaño descarga:                     50 MB</a:t>
          </a:r>
          <a:r>
            <a:rPr lang="es-MX" sz="1100" b="1">
              <a:solidFill>
                <a:schemeClr val="accent6"/>
              </a:solidFill>
            </a:rPr>
            <a:t> </a:t>
          </a:r>
        </a:p>
      </dgm:t>
    </dgm:pt>
    <dgm:pt modelId="{69724F9E-9BD6-4D35-ACAC-4DD0D06D1CD7}" type="parTrans" cxnId="{B3574D22-89C1-47B9-8E66-B188A4684034}">
      <dgm:prSet/>
      <dgm:spPr/>
      <dgm:t>
        <a:bodyPr/>
        <a:lstStyle/>
        <a:p>
          <a:endParaRPr lang="es-MX"/>
        </a:p>
      </dgm:t>
    </dgm:pt>
    <dgm:pt modelId="{C3745385-E2D6-4F1A-9E1B-29CD05442583}" type="sibTrans" cxnId="{B3574D22-89C1-47B9-8E66-B188A4684034}">
      <dgm:prSet/>
      <dgm:spPr/>
      <dgm:t>
        <a:bodyPr/>
        <a:lstStyle/>
        <a:p>
          <a:endParaRPr lang="es-MX"/>
        </a:p>
      </dgm:t>
    </dgm:pt>
    <dgm:pt modelId="{5A6FE206-AD27-4DDA-B843-B02F543EFD48}">
      <dgm:prSet phldrT="[Texto]" custT="1"/>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path path="circle">
            <a:fillToRect l="100000" t="100000"/>
          </a:path>
          <a:tileRect r="-100000" b="-100000"/>
        </a:gradFill>
      </dgm:spPr>
      <dgm:t>
        <a:bodyPr/>
        <a:lstStyle/>
        <a:p>
          <a:pPr algn="ctr"/>
          <a:r>
            <a:rPr lang="es-MX" sz="1600" b="1">
              <a:latin typeface="Times New Roman" panose="02020603050405020304" pitchFamily="18" charset="0"/>
              <a:cs typeface="Times New Roman" panose="02020603050405020304" pitchFamily="18" charset="0"/>
            </a:rPr>
            <a:t> </a:t>
          </a:r>
          <a:r>
            <a:rPr lang="es-MX" sz="1600" b="1">
              <a:solidFill>
                <a:schemeClr val="accent6"/>
              </a:solidFill>
              <a:latin typeface="Times New Roman" panose="02020603050405020304" pitchFamily="18" charset="0"/>
              <a:cs typeface="Times New Roman" panose="02020603050405020304" pitchFamily="18" charset="0"/>
            </a:rPr>
            <a:t>Clasificación: Todos</a:t>
          </a:r>
        </a:p>
      </dgm:t>
    </dgm:pt>
    <dgm:pt modelId="{2BBEB42A-3B15-4C37-A78B-A4242ED7CEEC}" type="parTrans" cxnId="{F35F0A04-1E1F-4028-8C49-886D61BE645E}">
      <dgm:prSet/>
      <dgm:spPr/>
      <dgm:t>
        <a:bodyPr/>
        <a:lstStyle/>
        <a:p>
          <a:endParaRPr lang="es-MX"/>
        </a:p>
      </dgm:t>
    </dgm:pt>
    <dgm:pt modelId="{5983C25E-937C-4A44-96D8-A1C91A8DC030}" type="sibTrans" cxnId="{F35F0A04-1E1F-4028-8C49-886D61BE645E}">
      <dgm:prSet/>
      <dgm:spPr/>
      <dgm:t>
        <a:bodyPr/>
        <a:lstStyle/>
        <a:p>
          <a:endParaRPr lang="es-MX"/>
        </a:p>
      </dgm:t>
    </dgm:pt>
    <dgm:pt modelId="{C688D4F3-106A-4764-9CD2-13E821C9CF8E}">
      <dgm:prSet phldrT="[Texto]" custT="1"/>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18900000" scaled="1"/>
          <a:tileRect/>
        </a:gradFill>
      </dgm:spPr>
      <dgm:t>
        <a:bodyPr/>
        <a:lstStyle/>
        <a:p>
          <a:pPr algn="ctr"/>
          <a:r>
            <a:rPr lang="es-MX" sz="1600" b="1">
              <a:solidFill>
                <a:schemeClr val="accent6"/>
              </a:solidFill>
              <a:latin typeface="Times New Roman" panose="02020603050405020304" pitchFamily="18" charset="0"/>
              <a:cs typeface="Times New Roman" panose="02020603050405020304" pitchFamily="18" charset="0"/>
            </a:rPr>
            <a:t>Memoria RAM en el Dispositivo:  4GB +</a:t>
          </a:r>
        </a:p>
      </dgm:t>
    </dgm:pt>
    <dgm:pt modelId="{B7A66AC8-0393-4A3B-B1B7-4947E3506201}" type="parTrans" cxnId="{0162998D-8770-438E-9B0C-7F03FA10C2A0}">
      <dgm:prSet/>
      <dgm:spPr/>
      <dgm:t>
        <a:bodyPr/>
        <a:lstStyle/>
        <a:p>
          <a:endParaRPr lang="es-MX"/>
        </a:p>
      </dgm:t>
    </dgm:pt>
    <dgm:pt modelId="{38269361-D96A-4A06-B1CF-96F9C13A347B}" type="sibTrans" cxnId="{0162998D-8770-438E-9B0C-7F03FA10C2A0}">
      <dgm:prSet/>
      <dgm:spPr/>
      <dgm:t>
        <a:bodyPr/>
        <a:lstStyle/>
        <a:p>
          <a:endParaRPr lang="es-MX"/>
        </a:p>
      </dgm:t>
    </dgm:pt>
    <dgm:pt modelId="{94825C98-F290-49C6-96E8-C52814101412}">
      <dgm:prSet phldrT="[Texto]" custT="1"/>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path path="circle">
            <a:fillToRect l="50000" t="50000" r="50000" b="50000"/>
          </a:path>
          <a:tileRect/>
        </a:gradFill>
      </dgm:spPr>
      <dgm:t>
        <a:bodyPr/>
        <a:lstStyle/>
        <a:p>
          <a:pPr algn="ctr"/>
          <a:r>
            <a:rPr lang="es-MX" sz="1600" b="1">
              <a:solidFill>
                <a:schemeClr val="accent6"/>
              </a:solidFill>
              <a:latin typeface="Times New Roman" panose="02020603050405020304" pitchFamily="18" charset="0"/>
              <a:cs typeface="Times New Roman" panose="02020603050405020304" pitchFamily="18" charset="0"/>
            </a:rPr>
            <a:t>Actualización:                 21 Enero 2021</a:t>
          </a:r>
          <a:r>
            <a:rPr lang="es-MX" sz="1600" b="1">
              <a:latin typeface="Times New Roman" panose="02020603050405020304" pitchFamily="18" charset="0"/>
              <a:cs typeface="Times New Roman" panose="02020603050405020304" pitchFamily="18" charset="0"/>
            </a:rPr>
            <a:t> </a:t>
          </a:r>
          <a:endParaRPr lang="es-MX" sz="1100"/>
        </a:p>
      </dgm:t>
    </dgm:pt>
    <dgm:pt modelId="{99ECABF8-92C4-4404-AB69-46C8838CE3D5}" type="parTrans" cxnId="{9273A24B-30B5-4A85-9DC6-17C051001694}">
      <dgm:prSet/>
      <dgm:spPr/>
      <dgm:t>
        <a:bodyPr/>
        <a:lstStyle/>
        <a:p>
          <a:endParaRPr lang="es-MX"/>
        </a:p>
      </dgm:t>
    </dgm:pt>
    <dgm:pt modelId="{96191435-E685-4810-A95B-2BAE93EC5153}" type="sibTrans" cxnId="{9273A24B-30B5-4A85-9DC6-17C051001694}">
      <dgm:prSet/>
      <dgm:spPr/>
      <dgm:t>
        <a:bodyPr/>
        <a:lstStyle/>
        <a:p>
          <a:endParaRPr lang="es-MX"/>
        </a:p>
      </dgm:t>
    </dgm:pt>
    <dgm:pt modelId="{A5186D30-8151-41A9-9B1C-E444CCA681AE}">
      <dgm:prSet phldrT="[Texto]" custT="1"/>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13500000" scaled="1"/>
          <a:tileRect/>
        </a:gradFill>
      </dgm:spPr>
      <dgm:t>
        <a:bodyPr/>
        <a:lstStyle/>
        <a:p>
          <a:pPr algn="ctr"/>
          <a:r>
            <a:rPr lang="es-MX" sz="1500" b="1">
              <a:solidFill>
                <a:schemeClr val="accent6"/>
              </a:solidFill>
              <a:latin typeface="Times New Roman" panose="02020603050405020304" pitchFamily="18" charset="0"/>
              <a:cs typeface="Times New Roman" panose="02020603050405020304" pitchFamily="18" charset="0"/>
            </a:rPr>
            <a:t>Espacio de Almacenamiento del Dispositivo: 8GB +</a:t>
          </a:r>
          <a:r>
            <a:rPr lang="es-MX" sz="1450" b="1">
              <a:latin typeface="Times New Roman" panose="02020603050405020304" pitchFamily="18" charset="0"/>
              <a:cs typeface="Times New Roman" panose="02020603050405020304" pitchFamily="18" charset="0"/>
            </a:rPr>
            <a:t> </a:t>
          </a:r>
        </a:p>
      </dgm:t>
    </dgm:pt>
    <dgm:pt modelId="{523A50FD-AFD8-42C4-A44F-23F561533BDF}" type="parTrans" cxnId="{CB0367B3-AD0A-42EC-A73A-86DE5686CA28}">
      <dgm:prSet/>
      <dgm:spPr/>
      <dgm:t>
        <a:bodyPr/>
        <a:lstStyle/>
        <a:p>
          <a:endParaRPr lang="es-MX"/>
        </a:p>
      </dgm:t>
    </dgm:pt>
    <dgm:pt modelId="{B37ACC21-5BF8-416E-BE1A-541170CCAC1E}" type="sibTrans" cxnId="{CB0367B3-AD0A-42EC-A73A-86DE5686CA28}">
      <dgm:prSet/>
      <dgm:spPr/>
      <dgm:t>
        <a:bodyPr/>
        <a:lstStyle/>
        <a:p>
          <a:endParaRPr lang="es-MX"/>
        </a:p>
      </dgm:t>
    </dgm:pt>
    <dgm:pt modelId="{D9DAD3F7-F775-42EE-AC0F-9CB72140A725}">
      <dgm:prSet phldrT="[Texto]" custT="1"/>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8100000" scaled="1"/>
          <a:tileRect/>
        </a:gradFill>
      </dgm:spPr>
      <dgm:t>
        <a:bodyPr/>
        <a:lstStyle/>
        <a:p>
          <a:pPr algn="ctr"/>
          <a:endParaRPr lang="es-MX" sz="900"/>
        </a:p>
        <a:p>
          <a:pPr algn="ctr"/>
          <a:r>
            <a:rPr lang="es-MX" sz="900">
              <a:solidFill>
                <a:schemeClr val="accent6"/>
              </a:solidFill>
            </a:rPr>
            <a:t> </a:t>
          </a:r>
          <a:r>
            <a:rPr lang="es-MX" sz="1600" b="1">
              <a:solidFill>
                <a:schemeClr val="accent6"/>
              </a:solidFill>
              <a:latin typeface="Times New Roman" panose="02020603050405020304" pitchFamily="18" charset="0"/>
              <a:cs typeface="Times New Roman" panose="02020603050405020304" pitchFamily="18" charset="0"/>
            </a:rPr>
            <a:t>Disponibilidad de Cámara Trasera</a:t>
          </a:r>
          <a:endParaRPr lang="es-MX" sz="900" b="1">
            <a:solidFill>
              <a:schemeClr val="accent6"/>
            </a:solidFill>
            <a:latin typeface="Times New Roman" panose="02020603050405020304" pitchFamily="18" charset="0"/>
            <a:cs typeface="Times New Roman" panose="02020603050405020304" pitchFamily="18" charset="0"/>
          </a:endParaRPr>
        </a:p>
      </dgm:t>
    </dgm:pt>
    <dgm:pt modelId="{8482E7AD-BAB4-4923-9E8C-37631D45436A}" type="parTrans" cxnId="{C4182BFD-0DF3-4378-AB69-48681F8BB098}">
      <dgm:prSet/>
      <dgm:spPr/>
      <dgm:t>
        <a:bodyPr/>
        <a:lstStyle/>
        <a:p>
          <a:endParaRPr lang="es-MX"/>
        </a:p>
      </dgm:t>
    </dgm:pt>
    <dgm:pt modelId="{39E6CAA3-5CC5-4B64-B60D-28C436D8B8DB}" type="sibTrans" cxnId="{C4182BFD-0DF3-4378-AB69-48681F8BB098}">
      <dgm:prSet/>
      <dgm:spPr/>
      <dgm:t>
        <a:bodyPr/>
        <a:lstStyle/>
        <a:p>
          <a:endParaRPr lang="es-MX"/>
        </a:p>
      </dgm:t>
    </dgm:pt>
    <dgm:pt modelId="{27DA6FBB-307E-480C-9958-7A4B9BA9E149}">
      <dgm:prSet phldrT="[Texto]"/>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8100000" scaled="1"/>
          <a:tileRect/>
        </a:gradFill>
      </dgm:spPr>
      <dgm:t>
        <a:bodyPr/>
        <a:lstStyle/>
        <a:p>
          <a:endParaRPr lang="es-MX" sz="700"/>
        </a:p>
      </dgm:t>
    </dgm:pt>
    <dgm:pt modelId="{F5FAFEA7-698A-40DA-92CE-7430E5798D92}" type="sibTrans" cxnId="{FD5D6DB6-CD96-4BCD-A655-3E709DCD2BC3}">
      <dgm:prSet/>
      <dgm:spPr/>
      <dgm:t>
        <a:bodyPr/>
        <a:lstStyle/>
        <a:p>
          <a:endParaRPr lang="es-MX"/>
        </a:p>
      </dgm:t>
    </dgm:pt>
    <dgm:pt modelId="{F924A13B-9B08-46D2-A1D2-A9694C9DD108}" type="parTrans" cxnId="{FD5D6DB6-CD96-4BCD-A655-3E709DCD2BC3}">
      <dgm:prSet/>
      <dgm:spPr/>
      <dgm:t>
        <a:bodyPr/>
        <a:lstStyle/>
        <a:p>
          <a:endParaRPr lang="es-MX"/>
        </a:p>
      </dgm:t>
    </dgm:pt>
    <dgm:pt modelId="{ADD84185-F0D7-4EDA-BF41-2B81607B9BFF}">
      <dgm:prSet phldrT="[Texto]"/>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8100000" scaled="1"/>
          <a:tileRect/>
        </a:gradFill>
      </dgm:spPr>
      <dgm:t>
        <a:bodyPr/>
        <a:lstStyle/>
        <a:p>
          <a:endParaRPr lang="es-MX" sz="700"/>
        </a:p>
      </dgm:t>
    </dgm:pt>
    <dgm:pt modelId="{BD3C9F3E-6A09-4522-A873-B12FA528E104}" type="sibTrans" cxnId="{0CF80773-D69C-48A2-B017-10372AF90C7C}">
      <dgm:prSet/>
      <dgm:spPr/>
      <dgm:t>
        <a:bodyPr/>
        <a:lstStyle/>
        <a:p>
          <a:endParaRPr lang="es-MX"/>
        </a:p>
      </dgm:t>
    </dgm:pt>
    <dgm:pt modelId="{2936B0A8-66C7-436B-9E35-D4CC530D8A3E}" type="parTrans" cxnId="{0CF80773-D69C-48A2-B017-10372AF90C7C}">
      <dgm:prSet/>
      <dgm:spPr/>
      <dgm:t>
        <a:bodyPr/>
        <a:lstStyle/>
        <a:p>
          <a:endParaRPr lang="es-MX"/>
        </a:p>
      </dgm:t>
    </dgm:pt>
    <dgm:pt modelId="{5503BCE6-0267-4232-9A27-B777EB111AB4}">
      <dgm:prSet phldrT="[Texto]"/>
      <dgm:spPr>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8100000" scaled="1"/>
          <a:tileRect/>
        </a:gradFill>
      </dgm:spPr>
      <dgm:t>
        <a:bodyPr/>
        <a:lstStyle/>
        <a:p>
          <a:endParaRPr lang="es-MX" sz="700"/>
        </a:p>
      </dgm:t>
    </dgm:pt>
    <dgm:pt modelId="{071B8AD1-231E-4A97-9C1E-E8D3C3216BE3}" type="sibTrans" cxnId="{832FD8E7-8625-445F-948A-6A82EDCA2611}">
      <dgm:prSet/>
      <dgm:spPr/>
      <dgm:t>
        <a:bodyPr/>
        <a:lstStyle/>
        <a:p>
          <a:endParaRPr lang="es-MX"/>
        </a:p>
      </dgm:t>
    </dgm:pt>
    <dgm:pt modelId="{53244573-698D-46A4-A0D0-F3B4587103ED}" type="parTrans" cxnId="{832FD8E7-8625-445F-948A-6A82EDCA2611}">
      <dgm:prSet/>
      <dgm:spPr/>
      <dgm:t>
        <a:bodyPr/>
        <a:lstStyle/>
        <a:p>
          <a:endParaRPr lang="es-MX"/>
        </a:p>
      </dgm:t>
    </dgm:pt>
    <dgm:pt modelId="{1BF78C8E-A919-41C4-9385-976ADD04A356}" type="pres">
      <dgm:prSet presAssocID="{7FCB9EB1-3623-43B2-A896-A60B8637B961}" presName="linear" presStyleCnt="0">
        <dgm:presLayoutVars>
          <dgm:dir/>
          <dgm:resizeHandles val="exact"/>
        </dgm:presLayoutVars>
      </dgm:prSet>
      <dgm:spPr/>
    </dgm:pt>
    <dgm:pt modelId="{76961880-D6DA-4727-9E5B-A60D29028BAA}" type="pres">
      <dgm:prSet presAssocID="{3840A831-6D09-4303-A820-C8A5EE420775}" presName="comp" presStyleCnt="0"/>
      <dgm:spPr/>
    </dgm:pt>
    <dgm:pt modelId="{3FC83CA2-821D-495B-AF3D-74FA3DA3AF6C}" type="pres">
      <dgm:prSet presAssocID="{3840A831-6D09-4303-A820-C8A5EE420775}" presName="box" presStyleLbl="node1" presStyleIdx="0" presStyleCnt="7" custLinFactNeighborX="776"/>
      <dgm:spPr/>
    </dgm:pt>
    <dgm:pt modelId="{2BD017E6-FDF9-49F3-8810-C0D59E5CC9C1}" type="pres">
      <dgm:prSet presAssocID="{3840A831-6D09-4303-A820-C8A5EE420775}" presName="img" presStyleLbl="fgImgPlace1" presStyleIdx="0" presStyleCnt="7"/>
      <dgm:spPr>
        <a:blipFill>
          <a:blip xmlns:r="http://schemas.openxmlformats.org/officeDocument/2006/relationships" r:embed="rId1">
            <a:extLst>
              <a:ext uri="{96DAC541-7B7A-43D3-8B79-37D633B846F1}">
                <asvg:svgBlip xmlns:asvg="http://schemas.microsoft.com/office/drawing/2016/SVG/main" r:embed="rId2"/>
              </a:ext>
            </a:extLst>
          </a:blip>
          <a:srcRect/>
          <a:stretch>
            <a:fillRect t="-11000" b="-11000"/>
          </a:stretch>
        </a:blipFill>
      </dgm:spPr>
      <dgm:extLst>
        <a:ext uri="{E40237B7-FDA0-4F09-8148-C483321AD2D9}">
          <dgm14:cNvPr xmlns:dgm14="http://schemas.microsoft.com/office/drawing/2010/diagram" id="0" name="" descr="Smartphone contorno"/>
        </a:ext>
      </dgm:extLst>
    </dgm:pt>
    <dgm:pt modelId="{FAA2B97E-E5C6-4C53-82A8-35AB670EC3EC}" type="pres">
      <dgm:prSet presAssocID="{3840A831-6D09-4303-A820-C8A5EE420775}" presName="text" presStyleLbl="node1" presStyleIdx="0" presStyleCnt="7">
        <dgm:presLayoutVars>
          <dgm:bulletEnabled val="1"/>
        </dgm:presLayoutVars>
      </dgm:prSet>
      <dgm:spPr/>
    </dgm:pt>
    <dgm:pt modelId="{937F7B0C-C711-43ED-A273-84E1776AD2E5}" type="pres">
      <dgm:prSet presAssocID="{DBE3AE05-5285-452D-A967-A9BE269BF37E}" presName="spacer" presStyleCnt="0"/>
      <dgm:spPr/>
    </dgm:pt>
    <dgm:pt modelId="{279CC8BC-CD65-44C2-ACE0-4C5E9CA1D192}" type="pres">
      <dgm:prSet presAssocID="{F7CF393E-47EB-4F22-871F-0A4BF78DCC3F}" presName="comp" presStyleCnt="0"/>
      <dgm:spPr/>
    </dgm:pt>
    <dgm:pt modelId="{307E1122-974C-4008-888A-97C9879DC03E}" type="pres">
      <dgm:prSet presAssocID="{F7CF393E-47EB-4F22-871F-0A4BF78DCC3F}" presName="box" presStyleLbl="node1" presStyleIdx="1" presStyleCnt="7"/>
      <dgm:spPr/>
    </dgm:pt>
    <dgm:pt modelId="{F1F38110-E5B3-4BAA-AF4F-B6810679C083}" type="pres">
      <dgm:prSet presAssocID="{F7CF393E-47EB-4F22-871F-0A4BF78DCC3F}" presName="img" presStyleLbl="fgImgPlace1" presStyleIdx="1" presStyleCnt="7"/>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t="-11000" b="-11000"/>
          </a:stretch>
        </a:blipFill>
      </dgm:spPr>
      <dgm:extLst>
        <a:ext uri="{E40237B7-FDA0-4F09-8148-C483321AD2D9}">
          <dgm14:cNvPr xmlns:dgm14="http://schemas.microsoft.com/office/drawing/2010/diagram" id="0" name="" descr="Descargar con relleno sólido"/>
        </a:ext>
      </dgm:extLst>
    </dgm:pt>
    <dgm:pt modelId="{1E15FBA5-D164-43A5-A6DE-5C167169E023}" type="pres">
      <dgm:prSet presAssocID="{F7CF393E-47EB-4F22-871F-0A4BF78DCC3F}" presName="text" presStyleLbl="node1" presStyleIdx="1" presStyleCnt="7">
        <dgm:presLayoutVars>
          <dgm:bulletEnabled val="1"/>
        </dgm:presLayoutVars>
      </dgm:prSet>
      <dgm:spPr/>
    </dgm:pt>
    <dgm:pt modelId="{F7D226D6-2794-455C-9958-8891CF175206}" type="pres">
      <dgm:prSet presAssocID="{C3745385-E2D6-4F1A-9E1B-29CD05442583}" presName="spacer" presStyleCnt="0"/>
      <dgm:spPr/>
    </dgm:pt>
    <dgm:pt modelId="{424A4690-556B-44C4-A0C3-61B87C391B56}" type="pres">
      <dgm:prSet presAssocID="{5A6FE206-AD27-4DDA-B843-B02F543EFD48}" presName="comp" presStyleCnt="0"/>
      <dgm:spPr/>
    </dgm:pt>
    <dgm:pt modelId="{BAD7A6BB-3E87-4F72-AF9F-FA6DFD408652}" type="pres">
      <dgm:prSet presAssocID="{5A6FE206-AD27-4DDA-B843-B02F543EFD48}" presName="box" presStyleLbl="node1" presStyleIdx="2" presStyleCnt="7"/>
      <dgm:spPr/>
    </dgm:pt>
    <dgm:pt modelId="{8F875B05-8ED8-44AF-BDBB-19159B16BC59}" type="pres">
      <dgm:prSet presAssocID="{5A6FE206-AD27-4DDA-B843-B02F543EFD48}" presName="img" presStyleLbl="fgImgPlace1" presStyleIdx="2" presStyleCnt="7"/>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t="-11000" b="-11000"/>
          </a:stretch>
        </a:blipFill>
      </dgm:spPr>
      <dgm:extLst>
        <a:ext uri="{E40237B7-FDA0-4F09-8148-C483321AD2D9}">
          <dgm14:cNvPr xmlns:dgm14="http://schemas.microsoft.com/office/drawing/2010/diagram" id="0" name="" descr="Usuarios con relleno sólido"/>
        </a:ext>
      </dgm:extLst>
    </dgm:pt>
    <dgm:pt modelId="{F5ED71F3-6A5D-4966-B967-5196346C52DE}" type="pres">
      <dgm:prSet presAssocID="{5A6FE206-AD27-4DDA-B843-B02F543EFD48}" presName="text" presStyleLbl="node1" presStyleIdx="2" presStyleCnt="7">
        <dgm:presLayoutVars>
          <dgm:bulletEnabled val="1"/>
        </dgm:presLayoutVars>
      </dgm:prSet>
      <dgm:spPr/>
    </dgm:pt>
    <dgm:pt modelId="{F8945188-3A1C-46CE-A15E-704143175CD9}" type="pres">
      <dgm:prSet presAssocID="{5983C25E-937C-4A44-96D8-A1C91A8DC030}" presName="spacer" presStyleCnt="0"/>
      <dgm:spPr/>
    </dgm:pt>
    <dgm:pt modelId="{104B6A63-58B5-458C-A0DA-0DAD4546B543}" type="pres">
      <dgm:prSet presAssocID="{94825C98-F290-49C6-96E8-C52814101412}" presName="comp" presStyleCnt="0"/>
      <dgm:spPr/>
    </dgm:pt>
    <dgm:pt modelId="{91395568-30D2-4174-9DAF-978A4D3183B5}" type="pres">
      <dgm:prSet presAssocID="{94825C98-F290-49C6-96E8-C52814101412}" presName="box" presStyleLbl="node1" presStyleIdx="3" presStyleCnt="7"/>
      <dgm:spPr/>
    </dgm:pt>
    <dgm:pt modelId="{5C19E600-E12B-4335-8F30-A591B59AC0E4}" type="pres">
      <dgm:prSet presAssocID="{94825C98-F290-49C6-96E8-C52814101412}" presName="img" presStyleLbl="fgImgPlace1" presStyleIdx="3" presStyleCnt="7"/>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t="-11000" b="-11000"/>
          </a:stretch>
        </a:blipFill>
      </dgm:spPr>
    </dgm:pt>
    <dgm:pt modelId="{31865411-C9F7-40AC-97E6-168E81F8F59D}" type="pres">
      <dgm:prSet presAssocID="{94825C98-F290-49C6-96E8-C52814101412}" presName="text" presStyleLbl="node1" presStyleIdx="3" presStyleCnt="7">
        <dgm:presLayoutVars>
          <dgm:bulletEnabled val="1"/>
        </dgm:presLayoutVars>
      </dgm:prSet>
      <dgm:spPr/>
    </dgm:pt>
    <dgm:pt modelId="{81A30432-6231-4CD2-B703-A66CB4934C7F}" type="pres">
      <dgm:prSet presAssocID="{96191435-E685-4810-A95B-2BAE93EC5153}" presName="spacer" presStyleCnt="0"/>
      <dgm:spPr/>
    </dgm:pt>
    <dgm:pt modelId="{0B127BC2-67DF-43CE-AF87-C79F52BF499D}" type="pres">
      <dgm:prSet presAssocID="{A5186D30-8151-41A9-9B1C-E444CCA681AE}" presName="comp" presStyleCnt="0"/>
      <dgm:spPr/>
    </dgm:pt>
    <dgm:pt modelId="{94F14585-AA18-465E-B025-4AAE349DD2AA}" type="pres">
      <dgm:prSet presAssocID="{A5186D30-8151-41A9-9B1C-E444CCA681AE}" presName="box" presStyleLbl="node1" presStyleIdx="4" presStyleCnt="7"/>
      <dgm:spPr/>
    </dgm:pt>
    <dgm:pt modelId="{A539F31F-3C71-4191-B760-37BB5D719EEC}" type="pres">
      <dgm:prSet presAssocID="{A5186D30-8151-41A9-9B1C-E444CCA681AE}" presName="img" presStyleLbl="fgImgPlace1" presStyleIdx="4" presStyleCnt="7"/>
      <dgm:spPr>
        <a:noFill/>
      </dgm:spPr>
    </dgm:pt>
    <dgm:pt modelId="{D2B0836E-7543-47CA-9842-894810A51502}" type="pres">
      <dgm:prSet presAssocID="{A5186D30-8151-41A9-9B1C-E444CCA681AE}" presName="text" presStyleLbl="node1" presStyleIdx="4" presStyleCnt="7">
        <dgm:presLayoutVars>
          <dgm:bulletEnabled val="1"/>
        </dgm:presLayoutVars>
      </dgm:prSet>
      <dgm:spPr/>
    </dgm:pt>
    <dgm:pt modelId="{05D01DFF-956E-4F1E-B04B-454861A0D431}" type="pres">
      <dgm:prSet presAssocID="{B37ACC21-5BF8-416E-BE1A-541170CCAC1E}" presName="spacer" presStyleCnt="0"/>
      <dgm:spPr/>
    </dgm:pt>
    <dgm:pt modelId="{D063EB19-EF62-4256-8EE9-A1C723226376}" type="pres">
      <dgm:prSet presAssocID="{C688D4F3-106A-4764-9CD2-13E821C9CF8E}" presName="comp" presStyleCnt="0"/>
      <dgm:spPr/>
    </dgm:pt>
    <dgm:pt modelId="{5E3FC677-70CA-465B-B963-7AA6D865748B}" type="pres">
      <dgm:prSet presAssocID="{C688D4F3-106A-4764-9CD2-13E821C9CF8E}" presName="box" presStyleLbl="node1" presStyleIdx="5" presStyleCnt="7" custLinFactNeighborX="-1589" custLinFactNeighborY="1350"/>
      <dgm:spPr/>
    </dgm:pt>
    <dgm:pt modelId="{9506EACB-621F-4CC0-8781-7A9031936A83}" type="pres">
      <dgm:prSet presAssocID="{C688D4F3-106A-4764-9CD2-13E821C9CF8E}" presName="img" presStyleLbl="fgImgPlace1" presStyleIdx="5" presStyleCnt="7"/>
      <dgm:spPr>
        <a:blipFill>
          <a:blip xmlns:r="http://schemas.openxmlformats.org/officeDocument/2006/relationships" r:embed="rId9">
            <a:extLst>
              <a:ext uri="{96DAC541-7B7A-43D3-8B79-37D633B846F1}">
                <asvg:svgBlip xmlns:asvg="http://schemas.microsoft.com/office/drawing/2016/SVG/main" r:embed="rId10"/>
              </a:ext>
            </a:extLst>
          </a:blip>
          <a:srcRect/>
          <a:stretch>
            <a:fillRect t="-11000" b="-11000"/>
          </a:stretch>
        </a:blipFill>
      </dgm:spPr>
      <dgm:extLst>
        <a:ext uri="{E40237B7-FDA0-4F09-8148-C483321AD2D9}">
          <dgm14:cNvPr xmlns:dgm14="http://schemas.microsoft.com/office/drawing/2010/diagram" id="0" name="" descr="Procesador con relleno sólido"/>
        </a:ext>
      </dgm:extLst>
    </dgm:pt>
    <dgm:pt modelId="{45BF5C75-AD79-4D60-B02D-9E680B3ABF57}" type="pres">
      <dgm:prSet presAssocID="{C688D4F3-106A-4764-9CD2-13E821C9CF8E}" presName="text" presStyleLbl="node1" presStyleIdx="5" presStyleCnt="7">
        <dgm:presLayoutVars>
          <dgm:bulletEnabled val="1"/>
        </dgm:presLayoutVars>
      </dgm:prSet>
      <dgm:spPr/>
    </dgm:pt>
    <dgm:pt modelId="{7F5358C3-96D6-4315-8FCF-3C467492B28F}" type="pres">
      <dgm:prSet presAssocID="{38269361-D96A-4A06-B1CF-96F9C13A347B}" presName="spacer" presStyleCnt="0"/>
      <dgm:spPr/>
    </dgm:pt>
    <dgm:pt modelId="{9BF7BF01-9071-47F0-BF68-5F7C0B435B70}" type="pres">
      <dgm:prSet presAssocID="{D9DAD3F7-F775-42EE-AC0F-9CB72140A725}" presName="comp" presStyleCnt="0"/>
      <dgm:spPr/>
    </dgm:pt>
    <dgm:pt modelId="{BC88B221-E47D-4483-AA47-210CC3C916D9}" type="pres">
      <dgm:prSet presAssocID="{D9DAD3F7-F775-42EE-AC0F-9CB72140A725}" presName="box" presStyleLbl="node1" presStyleIdx="6" presStyleCnt="7"/>
      <dgm:spPr/>
    </dgm:pt>
    <dgm:pt modelId="{AA9AB252-9823-44B4-96A5-800D02D02A6F}" type="pres">
      <dgm:prSet presAssocID="{D9DAD3F7-F775-42EE-AC0F-9CB72140A725}" presName="img" presStyleLbl="fgImgPlace1" presStyleIdx="6" presStyleCnt="7" custScaleX="111739" custLinFactNeighborX="1966" custLinFactNeighborY="778"/>
      <dgm:spPr>
        <a:blipFill dpi="0" rotWithShape="1">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l="-173493" t="-123462" r="181203" b="115072"/>
          </a:stretch>
        </a:blipFill>
      </dgm:spPr>
      <dgm:extLst>
        <a:ext uri="{E40237B7-FDA0-4F09-8148-C483321AD2D9}">
          <dgm14:cNvPr xmlns:dgm14="http://schemas.microsoft.com/office/drawing/2010/diagram" id="0" name="" descr="Cámara con relleno sólido"/>
        </a:ext>
      </dgm:extLst>
    </dgm:pt>
    <dgm:pt modelId="{7A0417EB-310F-4485-89A9-C2DAF70BB1EA}" type="pres">
      <dgm:prSet presAssocID="{D9DAD3F7-F775-42EE-AC0F-9CB72140A725}" presName="text" presStyleLbl="node1" presStyleIdx="6" presStyleCnt="7">
        <dgm:presLayoutVars>
          <dgm:bulletEnabled val="1"/>
        </dgm:presLayoutVars>
      </dgm:prSet>
      <dgm:spPr/>
    </dgm:pt>
  </dgm:ptLst>
  <dgm:cxnLst>
    <dgm:cxn modelId="{F35F0A04-1E1F-4028-8C49-886D61BE645E}" srcId="{7FCB9EB1-3623-43B2-A896-A60B8637B961}" destId="{5A6FE206-AD27-4DDA-B843-B02F543EFD48}" srcOrd="2" destOrd="0" parTransId="{2BBEB42A-3B15-4C37-A78B-A4242ED7CEEC}" sibTransId="{5983C25E-937C-4A44-96D8-A1C91A8DC030}"/>
    <dgm:cxn modelId="{110C7D06-3295-4D1E-A96A-4C6668751F52}" type="presOf" srcId="{A5186D30-8151-41A9-9B1C-E444CCA681AE}" destId="{D2B0836E-7543-47CA-9842-894810A51502}" srcOrd="1" destOrd="0" presId="urn:microsoft.com/office/officeart/2005/8/layout/vList4"/>
    <dgm:cxn modelId="{892F5310-3CED-4375-BF4A-0E51F96C3341}" type="presOf" srcId="{C688D4F3-106A-4764-9CD2-13E821C9CF8E}" destId="{45BF5C75-AD79-4D60-B02D-9E680B3ABF57}" srcOrd="1" destOrd="0" presId="urn:microsoft.com/office/officeart/2005/8/layout/vList4"/>
    <dgm:cxn modelId="{B3574D22-89C1-47B9-8E66-B188A4684034}" srcId="{7FCB9EB1-3623-43B2-A896-A60B8637B961}" destId="{F7CF393E-47EB-4F22-871F-0A4BF78DCC3F}" srcOrd="1" destOrd="0" parTransId="{69724F9E-9BD6-4D35-ACAC-4DD0D06D1CD7}" sibTransId="{C3745385-E2D6-4F1A-9E1B-29CD05442583}"/>
    <dgm:cxn modelId="{4F29C733-7F65-4960-A9EF-35D17409282A}" type="presOf" srcId="{C688D4F3-106A-4764-9CD2-13E821C9CF8E}" destId="{5E3FC677-70CA-465B-B963-7AA6D865748B}" srcOrd="0" destOrd="0" presId="urn:microsoft.com/office/officeart/2005/8/layout/vList4"/>
    <dgm:cxn modelId="{0F794A37-B452-4737-BEEB-89AC8258AB67}" type="presOf" srcId="{A5186D30-8151-41A9-9B1C-E444CCA681AE}" destId="{94F14585-AA18-465E-B025-4AAE349DD2AA}" srcOrd="0" destOrd="0" presId="urn:microsoft.com/office/officeart/2005/8/layout/vList4"/>
    <dgm:cxn modelId="{7F48885B-97BE-4BD3-8415-1543269658B4}" type="presOf" srcId="{5503BCE6-0267-4232-9A27-B777EB111AB4}" destId="{BC88B221-E47D-4483-AA47-210CC3C916D9}" srcOrd="0" destOrd="1" presId="urn:microsoft.com/office/officeart/2005/8/layout/vList4"/>
    <dgm:cxn modelId="{B39EBB5B-1735-4AD9-800D-BF9F16801D75}" type="presOf" srcId="{3840A831-6D09-4303-A820-C8A5EE420775}" destId="{FAA2B97E-E5C6-4C53-82A8-35AB670EC3EC}" srcOrd="1" destOrd="0" presId="urn:microsoft.com/office/officeart/2005/8/layout/vList4"/>
    <dgm:cxn modelId="{6AD61748-53F6-4B2A-A05A-368D3CD545D8}" type="presOf" srcId="{5A6FE206-AD27-4DDA-B843-B02F543EFD48}" destId="{F5ED71F3-6A5D-4966-B967-5196346C52DE}" srcOrd="1" destOrd="0" presId="urn:microsoft.com/office/officeart/2005/8/layout/vList4"/>
    <dgm:cxn modelId="{9273A24B-30B5-4A85-9DC6-17C051001694}" srcId="{7FCB9EB1-3623-43B2-A896-A60B8637B961}" destId="{94825C98-F290-49C6-96E8-C52814101412}" srcOrd="3" destOrd="0" parTransId="{99ECABF8-92C4-4404-AB69-46C8838CE3D5}" sibTransId="{96191435-E685-4810-A95B-2BAE93EC5153}"/>
    <dgm:cxn modelId="{EA99356D-BB3B-4FE3-B91A-3FFE316322C0}" type="presOf" srcId="{27DA6FBB-307E-480C-9958-7A4B9BA9E149}" destId="{BC88B221-E47D-4483-AA47-210CC3C916D9}" srcOrd="0" destOrd="2" presId="urn:microsoft.com/office/officeart/2005/8/layout/vList4"/>
    <dgm:cxn modelId="{9300E14F-1DC3-471E-B4DF-DDAAF746401A}" type="presOf" srcId="{F7CF393E-47EB-4F22-871F-0A4BF78DCC3F}" destId="{307E1122-974C-4008-888A-97C9879DC03E}" srcOrd="0" destOrd="0" presId="urn:microsoft.com/office/officeart/2005/8/layout/vList4"/>
    <dgm:cxn modelId="{0CF80773-D69C-48A2-B017-10372AF90C7C}" srcId="{5503BCE6-0267-4232-9A27-B777EB111AB4}" destId="{ADD84185-F0D7-4EDA-BF41-2B81607B9BFF}" srcOrd="1" destOrd="0" parTransId="{2936B0A8-66C7-436B-9E35-D4CC530D8A3E}" sibTransId="{BD3C9F3E-6A09-4522-A873-B12FA528E104}"/>
    <dgm:cxn modelId="{AA93EA88-74BB-49FD-9884-6D6832F6D1E3}" type="presOf" srcId="{94825C98-F290-49C6-96E8-C52814101412}" destId="{31865411-C9F7-40AC-97E6-168E81F8F59D}" srcOrd="1" destOrd="0" presId="urn:microsoft.com/office/officeart/2005/8/layout/vList4"/>
    <dgm:cxn modelId="{0162998D-8770-438E-9B0C-7F03FA10C2A0}" srcId="{7FCB9EB1-3623-43B2-A896-A60B8637B961}" destId="{C688D4F3-106A-4764-9CD2-13E821C9CF8E}" srcOrd="5" destOrd="0" parTransId="{B7A66AC8-0393-4A3B-B1B7-4947E3506201}" sibTransId="{38269361-D96A-4A06-B1CF-96F9C13A347B}"/>
    <dgm:cxn modelId="{61031799-0C09-4EB1-BC05-BB470168B369}" type="presOf" srcId="{27DA6FBB-307E-480C-9958-7A4B9BA9E149}" destId="{7A0417EB-310F-4485-89A9-C2DAF70BB1EA}" srcOrd="1" destOrd="2" presId="urn:microsoft.com/office/officeart/2005/8/layout/vList4"/>
    <dgm:cxn modelId="{CB0367B3-AD0A-42EC-A73A-86DE5686CA28}" srcId="{7FCB9EB1-3623-43B2-A896-A60B8637B961}" destId="{A5186D30-8151-41A9-9B1C-E444CCA681AE}" srcOrd="4" destOrd="0" parTransId="{523A50FD-AFD8-42C4-A44F-23F561533BDF}" sibTransId="{B37ACC21-5BF8-416E-BE1A-541170CCAC1E}"/>
    <dgm:cxn modelId="{FD5D6DB6-CD96-4BCD-A655-3E709DCD2BC3}" srcId="{5503BCE6-0267-4232-9A27-B777EB111AB4}" destId="{27DA6FBB-307E-480C-9958-7A4B9BA9E149}" srcOrd="0" destOrd="0" parTransId="{F924A13B-9B08-46D2-A1D2-A9694C9DD108}" sibTransId="{F5FAFEA7-698A-40DA-92CE-7430E5798D92}"/>
    <dgm:cxn modelId="{CCEA6CB7-BC14-4FF8-B762-A4787C19BBB0}" type="presOf" srcId="{5503BCE6-0267-4232-9A27-B777EB111AB4}" destId="{7A0417EB-310F-4485-89A9-C2DAF70BB1EA}" srcOrd="1" destOrd="1" presId="urn:microsoft.com/office/officeart/2005/8/layout/vList4"/>
    <dgm:cxn modelId="{4B8B28BF-86A7-4E3C-A1BF-62A13CBED5AF}" type="presOf" srcId="{D9DAD3F7-F775-42EE-AC0F-9CB72140A725}" destId="{BC88B221-E47D-4483-AA47-210CC3C916D9}" srcOrd="0" destOrd="0" presId="urn:microsoft.com/office/officeart/2005/8/layout/vList4"/>
    <dgm:cxn modelId="{78A799BF-DABE-4F1C-BA2C-D53AB85F30E1}" srcId="{7FCB9EB1-3623-43B2-A896-A60B8637B961}" destId="{3840A831-6D09-4303-A820-C8A5EE420775}" srcOrd="0" destOrd="0" parTransId="{2DD5C34E-451E-4E20-BFB0-E9F4E5A6D01C}" sibTransId="{DBE3AE05-5285-452D-A967-A9BE269BF37E}"/>
    <dgm:cxn modelId="{704654C3-F68F-4720-9098-5CB89E8A5311}" type="presOf" srcId="{D9DAD3F7-F775-42EE-AC0F-9CB72140A725}" destId="{7A0417EB-310F-4485-89A9-C2DAF70BB1EA}" srcOrd="1" destOrd="0" presId="urn:microsoft.com/office/officeart/2005/8/layout/vList4"/>
    <dgm:cxn modelId="{6CAA53D0-65DF-4747-B931-DD1BE46ADE12}" type="presOf" srcId="{5A6FE206-AD27-4DDA-B843-B02F543EFD48}" destId="{BAD7A6BB-3E87-4F72-AF9F-FA6DFD408652}" srcOrd="0" destOrd="0" presId="urn:microsoft.com/office/officeart/2005/8/layout/vList4"/>
    <dgm:cxn modelId="{A6E5B9D0-EE9D-4122-A3AE-2C66D8B932DF}" type="presOf" srcId="{3840A831-6D09-4303-A820-C8A5EE420775}" destId="{3FC83CA2-821D-495B-AF3D-74FA3DA3AF6C}" srcOrd="0" destOrd="0" presId="urn:microsoft.com/office/officeart/2005/8/layout/vList4"/>
    <dgm:cxn modelId="{85B577D2-2CA3-4460-8B33-D6659CEA5BB6}" type="presOf" srcId="{7FCB9EB1-3623-43B2-A896-A60B8637B961}" destId="{1BF78C8E-A919-41C4-9385-976ADD04A356}" srcOrd="0" destOrd="0" presId="urn:microsoft.com/office/officeart/2005/8/layout/vList4"/>
    <dgm:cxn modelId="{16E01AD9-5B1F-4869-AE1E-23B53514FDA6}" type="presOf" srcId="{94825C98-F290-49C6-96E8-C52814101412}" destId="{91395568-30D2-4174-9DAF-978A4D3183B5}" srcOrd="0" destOrd="0" presId="urn:microsoft.com/office/officeart/2005/8/layout/vList4"/>
    <dgm:cxn modelId="{1F9917DE-F9D4-4D1C-9AE4-A96D85E8FB35}" type="presOf" srcId="{F7CF393E-47EB-4F22-871F-0A4BF78DCC3F}" destId="{1E15FBA5-D164-43A5-A6DE-5C167169E023}" srcOrd="1" destOrd="0" presId="urn:microsoft.com/office/officeart/2005/8/layout/vList4"/>
    <dgm:cxn modelId="{832FD8E7-8625-445F-948A-6A82EDCA2611}" srcId="{D9DAD3F7-F775-42EE-AC0F-9CB72140A725}" destId="{5503BCE6-0267-4232-9A27-B777EB111AB4}" srcOrd="0" destOrd="0" parTransId="{53244573-698D-46A4-A0D0-F3B4587103ED}" sibTransId="{071B8AD1-231E-4A97-9C1E-E8D3C3216BE3}"/>
    <dgm:cxn modelId="{EF270CEC-F7E7-4F9D-9287-89C00891F714}" type="presOf" srcId="{ADD84185-F0D7-4EDA-BF41-2B81607B9BFF}" destId="{BC88B221-E47D-4483-AA47-210CC3C916D9}" srcOrd="0" destOrd="3" presId="urn:microsoft.com/office/officeart/2005/8/layout/vList4"/>
    <dgm:cxn modelId="{C4182BFD-0DF3-4378-AB69-48681F8BB098}" srcId="{7FCB9EB1-3623-43B2-A896-A60B8637B961}" destId="{D9DAD3F7-F775-42EE-AC0F-9CB72140A725}" srcOrd="6" destOrd="0" parTransId="{8482E7AD-BAB4-4923-9E8C-37631D45436A}" sibTransId="{39E6CAA3-5CC5-4B64-B60D-28C436D8B8DB}"/>
    <dgm:cxn modelId="{24F403FE-CFFB-4C4D-9459-DB9BBEE6A18D}" type="presOf" srcId="{ADD84185-F0D7-4EDA-BF41-2B81607B9BFF}" destId="{7A0417EB-310F-4485-89A9-C2DAF70BB1EA}" srcOrd="1" destOrd="3" presId="urn:microsoft.com/office/officeart/2005/8/layout/vList4"/>
    <dgm:cxn modelId="{CC77575F-ECEA-4195-9C49-3E105807FF98}" type="presParOf" srcId="{1BF78C8E-A919-41C4-9385-976ADD04A356}" destId="{76961880-D6DA-4727-9E5B-A60D29028BAA}" srcOrd="0" destOrd="0" presId="urn:microsoft.com/office/officeart/2005/8/layout/vList4"/>
    <dgm:cxn modelId="{8BAB455D-88F9-4707-BB4B-F17D804CC614}" type="presParOf" srcId="{76961880-D6DA-4727-9E5B-A60D29028BAA}" destId="{3FC83CA2-821D-495B-AF3D-74FA3DA3AF6C}" srcOrd="0" destOrd="0" presId="urn:microsoft.com/office/officeart/2005/8/layout/vList4"/>
    <dgm:cxn modelId="{BC6757E0-6B2A-4885-B5ED-FDEF7BA3AF99}" type="presParOf" srcId="{76961880-D6DA-4727-9E5B-A60D29028BAA}" destId="{2BD017E6-FDF9-49F3-8810-C0D59E5CC9C1}" srcOrd="1" destOrd="0" presId="urn:microsoft.com/office/officeart/2005/8/layout/vList4"/>
    <dgm:cxn modelId="{7F83748A-E385-4D77-9AF3-E3947A6C82AA}" type="presParOf" srcId="{76961880-D6DA-4727-9E5B-A60D29028BAA}" destId="{FAA2B97E-E5C6-4C53-82A8-35AB670EC3EC}" srcOrd="2" destOrd="0" presId="urn:microsoft.com/office/officeart/2005/8/layout/vList4"/>
    <dgm:cxn modelId="{133F2E85-4FEE-4562-A167-A87E2DA2B649}" type="presParOf" srcId="{1BF78C8E-A919-41C4-9385-976ADD04A356}" destId="{937F7B0C-C711-43ED-A273-84E1776AD2E5}" srcOrd="1" destOrd="0" presId="urn:microsoft.com/office/officeart/2005/8/layout/vList4"/>
    <dgm:cxn modelId="{C6408658-A4B1-4EF0-8DC4-378F7F35C5C9}" type="presParOf" srcId="{1BF78C8E-A919-41C4-9385-976ADD04A356}" destId="{279CC8BC-CD65-44C2-ACE0-4C5E9CA1D192}" srcOrd="2" destOrd="0" presId="urn:microsoft.com/office/officeart/2005/8/layout/vList4"/>
    <dgm:cxn modelId="{940C510B-EED3-4905-AEEB-1850F85507B1}" type="presParOf" srcId="{279CC8BC-CD65-44C2-ACE0-4C5E9CA1D192}" destId="{307E1122-974C-4008-888A-97C9879DC03E}" srcOrd="0" destOrd="0" presId="urn:microsoft.com/office/officeart/2005/8/layout/vList4"/>
    <dgm:cxn modelId="{ED9E996A-D71A-4F62-9AB5-E5D161C0E7D9}" type="presParOf" srcId="{279CC8BC-CD65-44C2-ACE0-4C5E9CA1D192}" destId="{F1F38110-E5B3-4BAA-AF4F-B6810679C083}" srcOrd="1" destOrd="0" presId="urn:microsoft.com/office/officeart/2005/8/layout/vList4"/>
    <dgm:cxn modelId="{34835356-901D-490A-9495-2E67EF2C544E}" type="presParOf" srcId="{279CC8BC-CD65-44C2-ACE0-4C5E9CA1D192}" destId="{1E15FBA5-D164-43A5-A6DE-5C167169E023}" srcOrd="2" destOrd="0" presId="urn:microsoft.com/office/officeart/2005/8/layout/vList4"/>
    <dgm:cxn modelId="{CD73D7AA-8FB3-4250-BF1B-33FA8BBF6901}" type="presParOf" srcId="{1BF78C8E-A919-41C4-9385-976ADD04A356}" destId="{F7D226D6-2794-455C-9958-8891CF175206}" srcOrd="3" destOrd="0" presId="urn:microsoft.com/office/officeart/2005/8/layout/vList4"/>
    <dgm:cxn modelId="{45F60B2E-8CD2-4E5F-9F41-BE307205F131}" type="presParOf" srcId="{1BF78C8E-A919-41C4-9385-976ADD04A356}" destId="{424A4690-556B-44C4-A0C3-61B87C391B56}" srcOrd="4" destOrd="0" presId="urn:microsoft.com/office/officeart/2005/8/layout/vList4"/>
    <dgm:cxn modelId="{24C8C0E2-E59F-4480-9FE9-09ED38E99764}" type="presParOf" srcId="{424A4690-556B-44C4-A0C3-61B87C391B56}" destId="{BAD7A6BB-3E87-4F72-AF9F-FA6DFD408652}" srcOrd="0" destOrd="0" presId="urn:microsoft.com/office/officeart/2005/8/layout/vList4"/>
    <dgm:cxn modelId="{3B7A4182-ED14-41C5-955C-6A8CAA9A5778}" type="presParOf" srcId="{424A4690-556B-44C4-A0C3-61B87C391B56}" destId="{8F875B05-8ED8-44AF-BDBB-19159B16BC59}" srcOrd="1" destOrd="0" presId="urn:microsoft.com/office/officeart/2005/8/layout/vList4"/>
    <dgm:cxn modelId="{AD5042DC-EED6-4535-960C-A0CC7BB6B76D}" type="presParOf" srcId="{424A4690-556B-44C4-A0C3-61B87C391B56}" destId="{F5ED71F3-6A5D-4966-B967-5196346C52DE}" srcOrd="2" destOrd="0" presId="urn:microsoft.com/office/officeart/2005/8/layout/vList4"/>
    <dgm:cxn modelId="{BEACB16A-A843-45E8-856D-5CC199180A0E}" type="presParOf" srcId="{1BF78C8E-A919-41C4-9385-976ADD04A356}" destId="{F8945188-3A1C-46CE-A15E-704143175CD9}" srcOrd="5" destOrd="0" presId="urn:microsoft.com/office/officeart/2005/8/layout/vList4"/>
    <dgm:cxn modelId="{D6714A92-2E52-4E0F-BE03-37C9ABF0586F}" type="presParOf" srcId="{1BF78C8E-A919-41C4-9385-976ADD04A356}" destId="{104B6A63-58B5-458C-A0DA-0DAD4546B543}" srcOrd="6" destOrd="0" presId="urn:microsoft.com/office/officeart/2005/8/layout/vList4"/>
    <dgm:cxn modelId="{79E39FAE-6084-4E72-A53F-6834A847F35C}" type="presParOf" srcId="{104B6A63-58B5-458C-A0DA-0DAD4546B543}" destId="{91395568-30D2-4174-9DAF-978A4D3183B5}" srcOrd="0" destOrd="0" presId="urn:microsoft.com/office/officeart/2005/8/layout/vList4"/>
    <dgm:cxn modelId="{408B795D-4449-4BBF-8EB9-23E5F600A1D5}" type="presParOf" srcId="{104B6A63-58B5-458C-A0DA-0DAD4546B543}" destId="{5C19E600-E12B-4335-8F30-A591B59AC0E4}" srcOrd="1" destOrd="0" presId="urn:microsoft.com/office/officeart/2005/8/layout/vList4"/>
    <dgm:cxn modelId="{CC65BF17-5C12-4C1B-90CE-D584D310E8E6}" type="presParOf" srcId="{104B6A63-58B5-458C-A0DA-0DAD4546B543}" destId="{31865411-C9F7-40AC-97E6-168E81F8F59D}" srcOrd="2" destOrd="0" presId="urn:microsoft.com/office/officeart/2005/8/layout/vList4"/>
    <dgm:cxn modelId="{D4E81D61-FDC4-4F9F-8423-C0BB6B3C816B}" type="presParOf" srcId="{1BF78C8E-A919-41C4-9385-976ADD04A356}" destId="{81A30432-6231-4CD2-B703-A66CB4934C7F}" srcOrd="7" destOrd="0" presId="urn:microsoft.com/office/officeart/2005/8/layout/vList4"/>
    <dgm:cxn modelId="{2B53A33E-92DE-43D1-B562-2C671F1795C3}" type="presParOf" srcId="{1BF78C8E-A919-41C4-9385-976ADD04A356}" destId="{0B127BC2-67DF-43CE-AF87-C79F52BF499D}" srcOrd="8" destOrd="0" presId="urn:microsoft.com/office/officeart/2005/8/layout/vList4"/>
    <dgm:cxn modelId="{DA7A6256-DF41-4C95-9E23-0A8FB83C2CBD}" type="presParOf" srcId="{0B127BC2-67DF-43CE-AF87-C79F52BF499D}" destId="{94F14585-AA18-465E-B025-4AAE349DD2AA}" srcOrd="0" destOrd="0" presId="urn:microsoft.com/office/officeart/2005/8/layout/vList4"/>
    <dgm:cxn modelId="{09CDAE05-6186-43DA-9196-5AF34970FFD2}" type="presParOf" srcId="{0B127BC2-67DF-43CE-AF87-C79F52BF499D}" destId="{A539F31F-3C71-4191-B760-37BB5D719EEC}" srcOrd="1" destOrd="0" presId="urn:microsoft.com/office/officeart/2005/8/layout/vList4"/>
    <dgm:cxn modelId="{623E9918-7DF9-463B-A099-4054A1BEB8B2}" type="presParOf" srcId="{0B127BC2-67DF-43CE-AF87-C79F52BF499D}" destId="{D2B0836E-7543-47CA-9842-894810A51502}" srcOrd="2" destOrd="0" presId="urn:microsoft.com/office/officeart/2005/8/layout/vList4"/>
    <dgm:cxn modelId="{05E80EE7-688D-4A0C-8D0A-D05C2E9DAEE9}" type="presParOf" srcId="{1BF78C8E-A919-41C4-9385-976ADD04A356}" destId="{05D01DFF-956E-4F1E-B04B-454861A0D431}" srcOrd="9" destOrd="0" presId="urn:microsoft.com/office/officeart/2005/8/layout/vList4"/>
    <dgm:cxn modelId="{0DB50BDD-BEBD-4A08-8996-BE8CE8A564DC}" type="presParOf" srcId="{1BF78C8E-A919-41C4-9385-976ADD04A356}" destId="{D063EB19-EF62-4256-8EE9-A1C723226376}" srcOrd="10" destOrd="0" presId="urn:microsoft.com/office/officeart/2005/8/layout/vList4"/>
    <dgm:cxn modelId="{1AFD2C5A-7A5E-43AC-90FC-29660F45FADA}" type="presParOf" srcId="{D063EB19-EF62-4256-8EE9-A1C723226376}" destId="{5E3FC677-70CA-465B-B963-7AA6D865748B}" srcOrd="0" destOrd="0" presId="urn:microsoft.com/office/officeart/2005/8/layout/vList4"/>
    <dgm:cxn modelId="{8A26E154-DEDE-4036-A5A6-06192E5AF82C}" type="presParOf" srcId="{D063EB19-EF62-4256-8EE9-A1C723226376}" destId="{9506EACB-621F-4CC0-8781-7A9031936A83}" srcOrd="1" destOrd="0" presId="urn:microsoft.com/office/officeart/2005/8/layout/vList4"/>
    <dgm:cxn modelId="{E6B2D824-5DF7-4C60-B9A8-DBF71EBF0A6F}" type="presParOf" srcId="{D063EB19-EF62-4256-8EE9-A1C723226376}" destId="{45BF5C75-AD79-4D60-B02D-9E680B3ABF57}" srcOrd="2" destOrd="0" presId="urn:microsoft.com/office/officeart/2005/8/layout/vList4"/>
    <dgm:cxn modelId="{67E05EF8-2E71-4A0D-9651-F9CE3F56D560}" type="presParOf" srcId="{1BF78C8E-A919-41C4-9385-976ADD04A356}" destId="{7F5358C3-96D6-4315-8FCF-3C467492B28F}" srcOrd="11" destOrd="0" presId="urn:microsoft.com/office/officeart/2005/8/layout/vList4"/>
    <dgm:cxn modelId="{D79316E5-0D2C-45F0-9D4F-B404E38F5E4B}" type="presParOf" srcId="{1BF78C8E-A919-41C4-9385-976ADD04A356}" destId="{9BF7BF01-9071-47F0-BF68-5F7C0B435B70}" srcOrd="12" destOrd="0" presId="urn:microsoft.com/office/officeart/2005/8/layout/vList4"/>
    <dgm:cxn modelId="{B548C970-B985-4A75-8554-FD14291A4324}" type="presParOf" srcId="{9BF7BF01-9071-47F0-BF68-5F7C0B435B70}" destId="{BC88B221-E47D-4483-AA47-210CC3C916D9}" srcOrd="0" destOrd="0" presId="urn:microsoft.com/office/officeart/2005/8/layout/vList4"/>
    <dgm:cxn modelId="{E6565BCD-6BF0-4C78-A3F9-1F9530442FB3}" type="presParOf" srcId="{9BF7BF01-9071-47F0-BF68-5F7C0B435B70}" destId="{AA9AB252-9823-44B4-96A5-800D02D02A6F}" srcOrd="1" destOrd="0" presId="urn:microsoft.com/office/officeart/2005/8/layout/vList4"/>
    <dgm:cxn modelId="{2639F1E3-444B-4E30-8F93-95B20BE27ACD}" type="presParOf" srcId="{9BF7BF01-9071-47F0-BF68-5F7C0B435B70}" destId="{7A0417EB-310F-4485-89A9-C2DAF70BB1EA}" srcOrd="2" destOrd="0" presId="urn:microsoft.com/office/officeart/2005/8/layout/vList4"/>
  </dgm:cxnLst>
  <dgm:bg/>
  <dgm:whole/>
  <dgm:extLst>
    <a:ext uri="http://schemas.microsoft.com/office/drawing/2008/diagram">
      <dsp:dataModelExt xmlns:dsp="http://schemas.microsoft.com/office/drawing/2008/diagram" relId="rId4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C83CA2-821D-495B-AF3D-74FA3DA3AF6C}">
      <dsp:nvSpPr>
        <dsp:cNvPr id="0" name=""/>
        <dsp:cNvSpPr/>
      </dsp:nvSpPr>
      <dsp:spPr>
        <a:xfrm>
          <a:off x="0" y="0"/>
          <a:ext cx="3060700" cy="720709"/>
        </a:xfrm>
        <a:prstGeom prst="roundRect">
          <a:avLst>
            <a:gd name="adj" fmla="val 10000"/>
          </a:avLst>
        </a:prstGeom>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path path="circle">
            <a:fillToRect l="100000" b="100000"/>
          </a:path>
          <a:tileRect t="-100000" r="-10000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b="1" kern="1200">
              <a:solidFill>
                <a:schemeClr val="accent6"/>
              </a:solidFill>
              <a:latin typeface="Times New Roman" panose="02020603050405020304" pitchFamily="18" charset="0"/>
              <a:cs typeface="Times New Roman" panose="02020603050405020304" pitchFamily="18" charset="0"/>
            </a:rPr>
            <a:t>Sistema Operativo: Andriod y Apple</a:t>
          </a:r>
        </a:p>
      </dsp:txBody>
      <dsp:txXfrm>
        <a:off x="684210" y="0"/>
        <a:ext cx="2376489" cy="720709"/>
      </dsp:txXfrm>
    </dsp:sp>
    <dsp:sp modelId="{2BD017E6-FDF9-49F3-8810-C0D59E5CC9C1}">
      <dsp:nvSpPr>
        <dsp:cNvPr id="0" name=""/>
        <dsp:cNvSpPr/>
      </dsp:nvSpPr>
      <dsp:spPr>
        <a:xfrm>
          <a:off x="72070" y="72070"/>
          <a:ext cx="612140" cy="576567"/>
        </a:xfrm>
        <a:prstGeom prst="roundRect">
          <a:avLst>
            <a:gd name="adj" fmla="val 10000"/>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t="-11000" b="-1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07E1122-974C-4008-888A-97C9879DC03E}">
      <dsp:nvSpPr>
        <dsp:cNvPr id="0" name=""/>
        <dsp:cNvSpPr/>
      </dsp:nvSpPr>
      <dsp:spPr>
        <a:xfrm>
          <a:off x="0" y="792780"/>
          <a:ext cx="3060700" cy="720709"/>
        </a:xfrm>
        <a:prstGeom prst="roundRect">
          <a:avLst>
            <a:gd name="adj" fmla="val 10000"/>
          </a:avLst>
        </a:prstGeom>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16200000" scaled="1"/>
          <a:tileRect/>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1" kern="1200">
              <a:solidFill>
                <a:schemeClr val="accent6"/>
              </a:solidFill>
            </a:rPr>
            <a:t> </a:t>
          </a:r>
          <a:r>
            <a:rPr lang="es-MX" sz="1600" b="1" kern="1200">
              <a:solidFill>
                <a:schemeClr val="accent6"/>
              </a:solidFill>
              <a:latin typeface="Times New Roman" panose="02020603050405020304" pitchFamily="18" charset="0"/>
              <a:cs typeface="Times New Roman" panose="02020603050405020304" pitchFamily="18" charset="0"/>
            </a:rPr>
            <a:t>Tamaño descarga:                     50 MB</a:t>
          </a:r>
          <a:r>
            <a:rPr lang="es-MX" sz="1100" b="1" kern="1200">
              <a:solidFill>
                <a:schemeClr val="accent6"/>
              </a:solidFill>
            </a:rPr>
            <a:t> </a:t>
          </a:r>
        </a:p>
      </dsp:txBody>
      <dsp:txXfrm>
        <a:off x="684210" y="792780"/>
        <a:ext cx="2376489" cy="720709"/>
      </dsp:txXfrm>
    </dsp:sp>
    <dsp:sp modelId="{F1F38110-E5B3-4BAA-AF4F-B6810679C083}">
      <dsp:nvSpPr>
        <dsp:cNvPr id="0" name=""/>
        <dsp:cNvSpPr/>
      </dsp:nvSpPr>
      <dsp:spPr>
        <a:xfrm>
          <a:off x="72070" y="864851"/>
          <a:ext cx="612140" cy="576567"/>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t="-11000" b="-1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BAD7A6BB-3E87-4F72-AF9F-FA6DFD408652}">
      <dsp:nvSpPr>
        <dsp:cNvPr id="0" name=""/>
        <dsp:cNvSpPr/>
      </dsp:nvSpPr>
      <dsp:spPr>
        <a:xfrm>
          <a:off x="0" y="1585560"/>
          <a:ext cx="3060700" cy="720709"/>
        </a:xfrm>
        <a:prstGeom prst="roundRect">
          <a:avLst>
            <a:gd name="adj" fmla="val 10000"/>
          </a:avLst>
        </a:prstGeom>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path path="circle">
            <a:fillToRect l="100000" t="100000"/>
          </a:path>
          <a:tileRect r="-100000" b="-10000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b="1" kern="1200">
              <a:latin typeface="Times New Roman" panose="02020603050405020304" pitchFamily="18" charset="0"/>
              <a:cs typeface="Times New Roman" panose="02020603050405020304" pitchFamily="18" charset="0"/>
            </a:rPr>
            <a:t> </a:t>
          </a:r>
          <a:r>
            <a:rPr lang="es-MX" sz="1600" b="1" kern="1200">
              <a:solidFill>
                <a:schemeClr val="accent6"/>
              </a:solidFill>
              <a:latin typeface="Times New Roman" panose="02020603050405020304" pitchFamily="18" charset="0"/>
              <a:cs typeface="Times New Roman" panose="02020603050405020304" pitchFamily="18" charset="0"/>
            </a:rPr>
            <a:t>Clasificación: Todos</a:t>
          </a:r>
        </a:p>
      </dsp:txBody>
      <dsp:txXfrm>
        <a:off x="684210" y="1585560"/>
        <a:ext cx="2376489" cy="720709"/>
      </dsp:txXfrm>
    </dsp:sp>
    <dsp:sp modelId="{8F875B05-8ED8-44AF-BDBB-19159B16BC59}">
      <dsp:nvSpPr>
        <dsp:cNvPr id="0" name=""/>
        <dsp:cNvSpPr/>
      </dsp:nvSpPr>
      <dsp:spPr>
        <a:xfrm>
          <a:off x="72070" y="1657631"/>
          <a:ext cx="612140" cy="576567"/>
        </a:xfrm>
        <a:prstGeom prst="roundRect">
          <a:avLst>
            <a:gd name="adj" fmla="val 10000"/>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t="-11000" b="-1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1395568-30D2-4174-9DAF-978A4D3183B5}">
      <dsp:nvSpPr>
        <dsp:cNvPr id="0" name=""/>
        <dsp:cNvSpPr/>
      </dsp:nvSpPr>
      <dsp:spPr>
        <a:xfrm>
          <a:off x="0" y="2378340"/>
          <a:ext cx="3060700" cy="720709"/>
        </a:xfrm>
        <a:prstGeom prst="roundRect">
          <a:avLst>
            <a:gd name="adj" fmla="val 10000"/>
          </a:avLst>
        </a:prstGeom>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path path="circle">
            <a:fillToRect l="50000" t="50000" r="50000" b="50000"/>
          </a:path>
          <a:tileRect/>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b="1" kern="1200">
              <a:solidFill>
                <a:schemeClr val="accent6"/>
              </a:solidFill>
              <a:latin typeface="Times New Roman" panose="02020603050405020304" pitchFamily="18" charset="0"/>
              <a:cs typeface="Times New Roman" panose="02020603050405020304" pitchFamily="18" charset="0"/>
            </a:rPr>
            <a:t>Actualización:                 21 Enero 2021</a:t>
          </a:r>
          <a:r>
            <a:rPr lang="es-MX" sz="1600" b="1" kern="1200">
              <a:latin typeface="Times New Roman" panose="02020603050405020304" pitchFamily="18" charset="0"/>
              <a:cs typeface="Times New Roman" panose="02020603050405020304" pitchFamily="18" charset="0"/>
            </a:rPr>
            <a:t> </a:t>
          </a:r>
          <a:endParaRPr lang="es-MX" sz="1100" kern="1200"/>
        </a:p>
      </dsp:txBody>
      <dsp:txXfrm>
        <a:off x="684210" y="2378340"/>
        <a:ext cx="2376489" cy="720709"/>
      </dsp:txXfrm>
    </dsp:sp>
    <dsp:sp modelId="{5C19E600-E12B-4335-8F30-A591B59AC0E4}">
      <dsp:nvSpPr>
        <dsp:cNvPr id="0" name=""/>
        <dsp:cNvSpPr/>
      </dsp:nvSpPr>
      <dsp:spPr>
        <a:xfrm>
          <a:off x="72070" y="2450411"/>
          <a:ext cx="612140" cy="576567"/>
        </a:xfrm>
        <a:prstGeom prst="roundRect">
          <a:avLst>
            <a:gd name="adj" fmla="val 10000"/>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t="-11000" b="-1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4F14585-AA18-465E-B025-4AAE349DD2AA}">
      <dsp:nvSpPr>
        <dsp:cNvPr id="0" name=""/>
        <dsp:cNvSpPr/>
      </dsp:nvSpPr>
      <dsp:spPr>
        <a:xfrm>
          <a:off x="0" y="3171120"/>
          <a:ext cx="3060700" cy="720709"/>
        </a:xfrm>
        <a:prstGeom prst="roundRect">
          <a:avLst>
            <a:gd name="adj" fmla="val 10000"/>
          </a:avLst>
        </a:prstGeom>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13500000" scaled="1"/>
          <a:tileRect/>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b="1" kern="1200">
              <a:solidFill>
                <a:schemeClr val="accent6"/>
              </a:solidFill>
              <a:latin typeface="Times New Roman" panose="02020603050405020304" pitchFamily="18" charset="0"/>
              <a:cs typeface="Times New Roman" panose="02020603050405020304" pitchFamily="18" charset="0"/>
            </a:rPr>
            <a:t>Espacio de Almacenamiento del Dispositivo: 8GB +</a:t>
          </a:r>
          <a:r>
            <a:rPr lang="es-MX" sz="1450" b="1" kern="1200">
              <a:latin typeface="Times New Roman" panose="02020603050405020304" pitchFamily="18" charset="0"/>
              <a:cs typeface="Times New Roman" panose="02020603050405020304" pitchFamily="18" charset="0"/>
            </a:rPr>
            <a:t> </a:t>
          </a:r>
        </a:p>
      </dsp:txBody>
      <dsp:txXfrm>
        <a:off x="684210" y="3171120"/>
        <a:ext cx="2376489" cy="720709"/>
      </dsp:txXfrm>
    </dsp:sp>
    <dsp:sp modelId="{A539F31F-3C71-4191-B760-37BB5D719EEC}">
      <dsp:nvSpPr>
        <dsp:cNvPr id="0" name=""/>
        <dsp:cNvSpPr/>
      </dsp:nvSpPr>
      <dsp:spPr>
        <a:xfrm>
          <a:off x="72070" y="3243191"/>
          <a:ext cx="612140" cy="576567"/>
        </a:xfrm>
        <a:prstGeom prst="roundRect">
          <a:avLst>
            <a:gd name="adj" fmla="val 10000"/>
          </a:avLst>
        </a:prstGeom>
        <a:no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E3FC677-70CA-465B-B963-7AA6D865748B}">
      <dsp:nvSpPr>
        <dsp:cNvPr id="0" name=""/>
        <dsp:cNvSpPr/>
      </dsp:nvSpPr>
      <dsp:spPr>
        <a:xfrm>
          <a:off x="0" y="3973630"/>
          <a:ext cx="3060700" cy="720709"/>
        </a:xfrm>
        <a:prstGeom prst="roundRect">
          <a:avLst>
            <a:gd name="adj" fmla="val 10000"/>
          </a:avLst>
        </a:prstGeom>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18900000" scaled="1"/>
          <a:tileRect/>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b="1" kern="1200">
              <a:solidFill>
                <a:schemeClr val="accent6"/>
              </a:solidFill>
              <a:latin typeface="Times New Roman" panose="02020603050405020304" pitchFamily="18" charset="0"/>
              <a:cs typeface="Times New Roman" panose="02020603050405020304" pitchFamily="18" charset="0"/>
            </a:rPr>
            <a:t>Memoria RAM en el Dispositivo:  4GB +</a:t>
          </a:r>
        </a:p>
      </dsp:txBody>
      <dsp:txXfrm>
        <a:off x="684210" y="3973630"/>
        <a:ext cx="2376489" cy="720709"/>
      </dsp:txXfrm>
    </dsp:sp>
    <dsp:sp modelId="{9506EACB-621F-4CC0-8781-7A9031936A83}">
      <dsp:nvSpPr>
        <dsp:cNvPr id="0" name=""/>
        <dsp:cNvSpPr/>
      </dsp:nvSpPr>
      <dsp:spPr>
        <a:xfrm>
          <a:off x="72070" y="4035971"/>
          <a:ext cx="612140" cy="576567"/>
        </a:xfrm>
        <a:prstGeom prst="roundRect">
          <a:avLst>
            <a:gd name="adj" fmla="val 10000"/>
          </a:avLst>
        </a:prstGeom>
        <a:blipFill>
          <a:blip xmlns:r="http://schemas.openxmlformats.org/officeDocument/2006/relationships" r:embed="rId9">
            <a:extLst>
              <a:ext uri="{96DAC541-7B7A-43D3-8B79-37D633B846F1}">
                <asvg:svgBlip xmlns:asvg="http://schemas.microsoft.com/office/drawing/2016/SVG/main" r:embed="rId10"/>
              </a:ext>
            </a:extLst>
          </a:blip>
          <a:srcRect/>
          <a:stretch>
            <a:fillRect t="-11000" b="-1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BC88B221-E47D-4483-AA47-210CC3C916D9}">
      <dsp:nvSpPr>
        <dsp:cNvPr id="0" name=""/>
        <dsp:cNvSpPr/>
      </dsp:nvSpPr>
      <dsp:spPr>
        <a:xfrm>
          <a:off x="0" y="4756680"/>
          <a:ext cx="3060700" cy="720709"/>
        </a:xfrm>
        <a:prstGeom prst="roundRect">
          <a:avLst>
            <a:gd name="adj" fmla="val 10000"/>
          </a:avLst>
        </a:prstGeom>
        <a:gradFill flip="none" rotWithShape="0">
          <a:gsLst>
            <a:gs pos="0">
              <a:srgbClr val="E37DD0">
                <a:tint val="66000"/>
                <a:satMod val="160000"/>
              </a:srgbClr>
            </a:gs>
            <a:gs pos="50000">
              <a:srgbClr val="E37DD0">
                <a:tint val="44500"/>
                <a:satMod val="160000"/>
              </a:srgbClr>
            </a:gs>
            <a:gs pos="100000">
              <a:srgbClr val="E37DD0">
                <a:tint val="23500"/>
                <a:satMod val="160000"/>
              </a:srgbClr>
            </a:gs>
          </a:gsLst>
          <a:lin ang="8100000" scaled="1"/>
          <a:tileRect/>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endParaRPr lang="es-MX" sz="900" kern="1200"/>
        </a:p>
        <a:p>
          <a:pPr marL="0" lvl="0" indent="0" algn="ctr" defTabSz="400050">
            <a:lnSpc>
              <a:spcPct val="90000"/>
            </a:lnSpc>
            <a:spcBef>
              <a:spcPct val="0"/>
            </a:spcBef>
            <a:spcAft>
              <a:spcPct val="35000"/>
            </a:spcAft>
            <a:buNone/>
          </a:pPr>
          <a:r>
            <a:rPr lang="es-MX" sz="900" kern="1200">
              <a:solidFill>
                <a:schemeClr val="accent6"/>
              </a:solidFill>
            </a:rPr>
            <a:t> </a:t>
          </a:r>
          <a:r>
            <a:rPr lang="es-MX" sz="1600" b="1" kern="1200">
              <a:solidFill>
                <a:schemeClr val="accent6"/>
              </a:solidFill>
              <a:latin typeface="Times New Roman" panose="02020603050405020304" pitchFamily="18" charset="0"/>
              <a:cs typeface="Times New Roman" panose="02020603050405020304" pitchFamily="18" charset="0"/>
            </a:rPr>
            <a:t>Disponibilidad de Cámara Trasera</a:t>
          </a:r>
          <a:endParaRPr lang="es-MX" sz="900" b="1" kern="1200">
            <a:solidFill>
              <a:schemeClr val="accent6"/>
            </a:solidFill>
            <a:latin typeface="Times New Roman" panose="02020603050405020304" pitchFamily="18" charset="0"/>
            <a:cs typeface="Times New Roman" panose="02020603050405020304" pitchFamily="18" charset="0"/>
          </a:endParaRPr>
        </a:p>
        <a:p>
          <a:pPr marL="57150" lvl="1" indent="-57150" algn="l" defTabSz="311150">
            <a:lnSpc>
              <a:spcPct val="90000"/>
            </a:lnSpc>
            <a:spcBef>
              <a:spcPct val="0"/>
            </a:spcBef>
            <a:spcAft>
              <a:spcPct val="15000"/>
            </a:spcAft>
            <a:buChar char="•"/>
          </a:pPr>
          <a:endParaRPr lang="es-MX" sz="700" kern="1200"/>
        </a:p>
        <a:p>
          <a:pPr marL="114300" lvl="2" indent="-57150" algn="l" defTabSz="311150">
            <a:lnSpc>
              <a:spcPct val="90000"/>
            </a:lnSpc>
            <a:spcBef>
              <a:spcPct val="0"/>
            </a:spcBef>
            <a:spcAft>
              <a:spcPct val="15000"/>
            </a:spcAft>
            <a:buChar char="•"/>
          </a:pPr>
          <a:endParaRPr lang="es-MX" sz="700" kern="1200"/>
        </a:p>
        <a:p>
          <a:pPr marL="114300" lvl="2" indent="-57150" algn="l" defTabSz="311150">
            <a:lnSpc>
              <a:spcPct val="90000"/>
            </a:lnSpc>
            <a:spcBef>
              <a:spcPct val="0"/>
            </a:spcBef>
            <a:spcAft>
              <a:spcPct val="15000"/>
            </a:spcAft>
            <a:buChar char="•"/>
          </a:pPr>
          <a:endParaRPr lang="es-MX" sz="700" kern="1200"/>
        </a:p>
      </dsp:txBody>
      <dsp:txXfrm>
        <a:off x="684210" y="4756680"/>
        <a:ext cx="2376489" cy="720709"/>
      </dsp:txXfrm>
    </dsp:sp>
    <dsp:sp modelId="{AA9AB252-9823-44B4-96A5-800D02D02A6F}">
      <dsp:nvSpPr>
        <dsp:cNvPr id="0" name=""/>
        <dsp:cNvSpPr/>
      </dsp:nvSpPr>
      <dsp:spPr>
        <a:xfrm>
          <a:off x="48176" y="4833237"/>
          <a:ext cx="683999" cy="576567"/>
        </a:xfrm>
        <a:prstGeom prst="roundRect">
          <a:avLst>
            <a:gd name="adj" fmla="val 10000"/>
          </a:avLst>
        </a:prstGeom>
        <a:blipFill dpi="0" rotWithShape="1">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l="-173493" t="-123462" r="181203" b="115072"/>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Sports brochure">
      <a:dk1>
        <a:sysClr val="windowText" lastClr="000000"/>
      </a:dk1>
      <a:lt1>
        <a:sysClr val="window" lastClr="FFFFFF"/>
      </a:lt1>
      <a:dk2>
        <a:srgbClr val="000000"/>
      </a:dk2>
      <a:lt2>
        <a:srgbClr val="FFFFFF"/>
      </a:lt2>
      <a:accent1>
        <a:srgbClr val="F9B628"/>
      </a:accent1>
      <a:accent2>
        <a:srgbClr val="333333"/>
      </a:accent2>
      <a:accent3>
        <a:srgbClr val="FBEDA4"/>
      </a:accent3>
      <a:accent4>
        <a:srgbClr val="FBD124"/>
      </a:accent4>
      <a:accent5>
        <a:srgbClr val="FFFFFF"/>
      </a:accent5>
      <a:accent6>
        <a:srgbClr val="FFFFFF"/>
      </a:accent6>
      <a:hlink>
        <a:srgbClr val="0070C0"/>
      </a:hlink>
      <a:folHlink>
        <a:srgbClr val="FF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E7C92295-24CD-4AF7-8457-42945E9141D0}">
  <ds:schemaRefs>
    <ds:schemaRef ds:uri="http://schemas.microsoft.com/sharepoint/v3/contenttype/forms"/>
  </ds:schemaRefs>
</ds:datastoreItem>
</file>

<file path=customXml/itemProps2.xml><?xml version="1.0" encoding="utf-8"?>
<ds:datastoreItem xmlns:ds="http://schemas.openxmlformats.org/officeDocument/2006/customXml" ds:itemID="{ECAF77A7-350E-4A96-B636-9AA1392AB0AC}">
  <ds:schemaRefs>
    <ds:schemaRef ds:uri="http://schemas.openxmlformats.org/officeDocument/2006/bibliography"/>
  </ds:schemaRefs>
</ds:datastoreItem>
</file>

<file path=customXml/itemProps3.xml><?xml version="1.0" encoding="utf-8"?>
<ds:datastoreItem xmlns:ds="http://schemas.openxmlformats.org/officeDocument/2006/customXml" ds:itemID="{788DEA3E-B319-4770-812A-4953FC9E74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68D5AA-C3A1-4595-BA90-11283165FAF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Folleto de deportes</Template>
  <TotalTime>0</TotalTime>
  <Pages>4</Pages>
  <Words>347</Words>
  <Characters>1909</Characters>
  <Application>Microsoft Office Word</Application>
  <DocSecurity>0</DocSecurity>
  <Lines>15</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2021-01-10T07:49:00Z</dcterms:created>
  <dcterms:modified xsi:type="dcterms:W3CDTF">2021-01-21T12:59:00Z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