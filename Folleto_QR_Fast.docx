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E2BDCA" w:themeColor="accent4" w:themeTint="99">
    <v:background id="_x0000_s1025" o:bwmode="white" fillcolor="#e2bdca [1943]" o:targetscreensize="1024,768">
      <v:fill color2="#b9e4ff [665]" focus="100%" type="gradient"/>
    </v:background>
  </w:background>
  <w:body>
    <w:bookmarkStart w:id="0" w:name="_Toc22224161"/>
    <w:bookmarkStart w:id="1" w:name="_Toc4525294"/>
    <w:bookmarkStart w:id="2" w:name="_Toc4527260"/>
    <w:p w14:paraId="61B8039C" w14:textId="524ED2FA" w:rsidR="005A5735" w:rsidRPr="005A5735" w:rsidRDefault="00251CD3" w:rsidP="005A5735">
      <w:pPr>
        <w:spacing w:after="160" w:line="276" w:lineRule="auto"/>
        <w:rPr>
          <w:b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15FEFB" wp14:editId="5DF6AABC">
                <wp:simplePos x="0" y="0"/>
                <wp:positionH relativeFrom="margin">
                  <wp:posOffset>466674</wp:posOffset>
                </wp:positionH>
                <wp:positionV relativeFrom="paragraph">
                  <wp:posOffset>14605</wp:posOffset>
                </wp:positionV>
                <wp:extent cx="2714625" cy="105727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DCEA1" w14:textId="1A80203D" w:rsidR="005A5735" w:rsidRPr="00B5322B" w:rsidRDefault="005A5735" w:rsidP="005A5735">
                            <w:pPr>
                              <w:jc w:val="center"/>
                              <w:rPr>
                                <w:b/>
                                <w:bCs/>
                                <w:color w:val="7153A0" w:themeColor="accent5" w:themeShade="BF"/>
                                <w:sz w:val="52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322B">
                              <w:rPr>
                                <w:b/>
                                <w:bCs/>
                                <w:color w:val="7153A0" w:themeColor="accent5" w:themeShade="BF"/>
                                <w:sz w:val="52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Aplicación Móvil</w:t>
                            </w:r>
                          </w:p>
                          <w:p w14:paraId="4CAEF21B" w14:textId="53702143" w:rsidR="0077528F" w:rsidRPr="00B5322B" w:rsidRDefault="005A5735" w:rsidP="0077528F">
                            <w:pPr>
                              <w:spacing w:after="160" w:line="276" w:lineRule="auto"/>
                              <w:jc w:val="center"/>
                              <w:rPr>
                                <w:rFonts w:ascii="Times New Roman" w:eastAsiaTheme="majorEastAsia" w:hAnsi="Times New Roman"/>
                                <w:b/>
                                <w:bCs/>
                                <w:color w:val="7153A0" w:themeColor="accent5" w:themeShade="BF"/>
                                <w:kern w:val="28"/>
                                <w:sz w:val="48"/>
                                <w:szCs w:val="1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322B">
                              <w:rPr>
                                <w:b/>
                                <w:bCs/>
                                <w:color w:val="7153A0" w:themeColor="accent5" w:themeShade="BF"/>
                                <w:sz w:val="52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“QR-Fast”</w:t>
                            </w:r>
                            <w:r w:rsidR="0077528F" w:rsidRPr="00B5322B">
                              <w:rPr>
                                <w:rFonts w:ascii="Times New Roman" w:eastAsiaTheme="majorEastAsia" w:hAnsi="Times New Roman"/>
                                <w:b/>
                                <w:bCs/>
                                <w:color w:val="7153A0" w:themeColor="accent5" w:themeShade="BF"/>
                                <w:kern w:val="28"/>
                                <w:sz w:val="48"/>
                                <w:szCs w:val="1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75F83CBB" w14:textId="49AA34E5" w:rsidR="005A5735" w:rsidRPr="0088568C" w:rsidRDefault="005A5735" w:rsidP="005A5735">
                            <w:pPr>
                              <w:jc w:val="center"/>
                              <w:rPr>
                                <w:b/>
                                <w:bCs/>
                                <w:color w:val="00B050"/>
                                <w:sz w:val="52"/>
                                <w:szCs w:val="48"/>
                              </w:rPr>
                            </w:pPr>
                          </w:p>
                          <w:p w14:paraId="06C73CFE" w14:textId="77777777" w:rsidR="00624DE9" w:rsidRDefault="00624D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15FEFB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36.75pt;margin-top:1.15pt;width:213.75pt;height:8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" filled="f" stroked="f" strokeweight=".5pt">
                <v:textbox>
                  <w:txbxContent>
                    <w:p w14:paraId="7BDDCEA1" w14:textId="1A80203D" w:rsidR="005A5735" w:rsidRPr="00B5322B" w:rsidRDefault="005A5735" w:rsidP="005A5735">
                      <w:pPr>
                        <w:jc w:val="center"/>
                        <w:rPr>
                          <w:b/>
                          <w:bCs/>
                          <w:color w:val="7153A0" w:themeColor="accent5" w:themeShade="BF"/>
                          <w:sz w:val="52"/>
                          <w:szCs w:val="4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5322B">
                        <w:rPr>
                          <w:b/>
                          <w:bCs/>
                          <w:color w:val="7153A0" w:themeColor="accent5" w:themeShade="BF"/>
                          <w:sz w:val="52"/>
                          <w:szCs w:val="4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Aplicación Móvil</w:t>
                      </w:r>
                    </w:p>
                    <w:p w14:paraId="4CAEF21B" w14:textId="53702143" w:rsidR="0077528F" w:rsidRPr="00B5322B" w:rsidRDefault="005A5735" w:rsidP="0077528F">
                      <w:pPr>
                        <w:spacing w:after="160" w:line="276" w:lineRule="auto"/>
                        <w:jc w:val="center"/>
                        <w:rPr>
                          <w:rFonts w:ascii="Times New Roman" w:eastAsiaTheme="majorEastAsia" w:hAnsi="Times New Roman"/>
                          <w:b/>
                          <w:bCs/>
                          <w:color w:val="7153A0" w:themeColor="accent5" w:themeShade="BF"/>
                          <w:kern w:val="28"/>
                          <w:sz w:val="48"/>
                          <w:szCs w:val="1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5322B">
                        <w:rPr>
                          <w:b/>
                          <w:bCs/>
                          <w:color w:val="7153A0" w:themeColor="accent5" w:themeShade="BF"/>
                          <w:sz w:val="52"/>
                          <w:szCs w:val="4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“QR-Fast”</w:t>
                      </w:r>
                      <w:r w:rsidR="0077528F" w:rsidRPr="00B5322B">
                        <w:rPr>
                          <w:rFonts w:ascii="Times New Roman" w:eastAsiaTheme="majorEastAsia" w:hAnsi="Times New Roman"/>
                          <w:b/>
                          <w:bCs/>
                          <w:color w:val="7153A0" w:themeColor="accent5" w:themeShade="BF"/>
                          <w:kern w:val="28"/>
                          <w:sz w:val="48"/>
                          <w:szCs w:val="1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75F83CBB" w14:textId="49AA34E5" w:rsidR="005A5735" w:rsidRPr="0088568C" w:rsidRDefault="005A5735" w:rsidP="005A5735">
                      <w:pPr>
                        <w:jc w:val="center"/>
                        <w:rPr>
                          <w:b/>
                          <w:bCs/>
                          <w:color w:val="00B050"/>
                          <w:sz w:val="52"/>
                          <w:szCs w:val="48"/>
                        </w:rPr>
                      </w:pPr>
                    </w:p>
                    <w:p w14:paraId="06C73CFE" w14:textId="77777777" w:rsidR="00624DE9" w:rsidRDefault="00624DE9"/>
                  </w:txbxContent>
                </v:textbox>
                <w10:wrap anchorx="margin"/>
              </v:shape>
            </w:pict>
          </mc:Fallback>
        </mc:AlternateContent>
      </w:r>
      <w:r w:rsidR="00744EE0" w:rsidRPr="005A5735">
        <w:rPr>
          <w:noProof/>
        </w:rPr>
        <w:drawing>
          <wp:anchor distT="0" distB="0" distL="114300" distR="114300" simplePos="0" relativeHeight="251698176" behindDoc="1" locked="0" layoutInCell="1" allowOverlap="1" wp14:anchorId="6DC52BFE" wp14:editId="7CAB6114">
            <wp:simplePos x="0" y="0"/>
            <wp:positionH relativeFrom="column">
              <wp:posOffset>3246120</wp:posOffset>
            </wp:positionH>
            <wp:positionV relativeFrom="paragraph">
              <wp:posOffset>149860</wp:posOffset>
            </wp:positionV>
            <wp:extent cx="1010920" cy="771525"/>
            <wp:effectExtent l="0" t="0" r="0" b="9525"/>
            <wp:wrapNone/>
            <wp:docPr id="11" name="Imagen 11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2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EE0" w:rsidRPr="005A5735">
        <w:rPr>
          <w:noProof/>
        </w:rPr>
        <w:drawing>
          <wp:anchor distT="0" distB="0" distL="114300" distR="114300" simplePos="0" relativeHeight="251696128" behindDoc="1" locked="0" layoutInCell="1" allowOverlap="1" wp14:anchorId="036D3E3B" wp14:editId="6176E9D2">
            <wp:simplePos x="0" y="0"/>
            <wp:positionH relativeFrom="margin">
              <wp:posOffset>-523875</wp:posOffset>
            </wp:positionH>
            <wp:positionV relativeFrom="paragraph">
              <wp:posOffset>-221615</wp:posOffset>
            </wp:positionV>
            <wp:extent cx="932180" cy="1407795"/>
            <wp:effectExtent l="0" t="0" r="1270" b="190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6226" b="96109" l="5263" r="92398">
                                  <a14:foregroundMark x1="14035" y1="12062" x2="81871" y2="12840"/>
                                  <a14:foregroundMark x1="83041" y1="6226" x2="85380" y2="21012"/>
                                  <a14:foregroundMark x1="40936" y1="15175" x2="43860" y2="26070"/>
                                  <a14:foregroundMark x1="84211" y1="33074" x2="88304" y2="70817"/>
                                  <a14:foregroundMark x1="89474" y1="41634" x2="94152" y2="43191"/>
                                  <a14:foregroundMark x1="91228" y1="52140" x2="92982" y2="52529"/>
                                  <a14:foregroundMark x1="70175" y1="81712" x2="54971" y2="91829"/>
                                  <a14:foregroundMark x1="57895" y1="96109" x2="56140" y2="94553"/>
                                  <a14:foregroundMark x1="62573" y1="56420" x2="63743" y2="68872"/>
                                  <a14:foregroundMark x1="16374" y1="85214" x2="9942" y2="48638"/>
                                  <a14:foregroundMark x1="5263" y1="57198" x2="5263" y2="57198"/>
                                  <a14:foregroundMark x1="7602" y1="72763" x2="7602" y2="72763"/>
                                  <a14:foregroundMark x1="7018" y1="60700" x2="9942" y2="82879"/>
                                  <a14:foregroundMark x1="9357" y1="38911" x2="9357" y2="38911"/>
                                  <a14:foregroundMark x1="11696" y1="30350" x2="11696" y2="30350"/>
                                  <a14:foregroundMark x1="12865" y1="37743" x2="12865" y2="3774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A96B4" w14:textId="402F5BC9" w:rsidR="005A5735" w:rsidRDefault="005A5735" w:rsidP="005A5735">
      <w:pPr>
        <w:spacing w:after="160" w:line="276" w:lineRule="auto"/>
        <w:rPr>
          <w:b/>
        </w:rPr>
      </w:pPr>
      <w:r w:rsidRPr="005A5735">
        <w:rPr>
          <w:b/>
        </w:rPr>
        <w:t xml:space="preserve"> </w:t>
      </w:r>
    </w:p>
    <w:p w14:paraId="0AA28EB8" w14:textId="126C5144" w:rsidR="005A5735" w:rsidRDefault="00744EE0" w:rsidP="00744EE0">
      <w:pPr>
        <w:spacing w:after="160" w:line="276" w:lineRule="auto"/>
        <w:jc w:val="center"/>
        <w:rPr>
          <w:b/>
        </w:rPr>
      </w:pPr>
      <w:r w:rsidRPr="007F6A6E">
        <w:rPr>
          <w:noProof/>
          <w:lang w:bidi="es-ES"/>
        </w:rPr>
        <mc:AlternateContent>
          <mc:Choice Requires="wps">
            <w:drawing>
              <wp:anchor distT="0" distB="0" distL="320040" distR="320040" simplePos="0" relativeHeight="251678720" behindDoc="1" locked="0" layoutInCell="1" allowOverlap="1" wp14:anchorId="3FFBE75A" wp14:editId="2FD6C281">
                <wp:simplePos x="0" y="0"/>
                <wp:positionH relativeFrom="margin">
                  <wp:posOffset>-838200</wp:posOffset>
                </wp:positionH>
                <wp:positionV relativeFrom="paragraph">
                  <wp:posOffset>268605</wp:posOffset>
                </wp:positionV>
                <wp:extent cx="4916170" cy="4622800"/>
                <wp:effectExtent l="0" t="0" r="0" b="0"/>
                <wp:wrapNone/>
                <wp:docPr id="17" name="Elipse 17" descr="Mancha de tint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6170" cy="462280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alphaModFix amt="35000"/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112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BAE005" id="Elipse 17" o:spid="_x0000_s1026" alt="Mancha de tinta" style="position:absolute;margin-left:-66pt;margin-top:21.15pt;width:387.1pt;height:364pt;z-index:-251637760;visibility:visible;mso-wrap-style:square;mso-width-percent:0;mso-height-percent:0;mso-wrap-distance-left:25.2pt;mso-wrap-distance-top:0;mso-wrap-distance-right:25.2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Mw9IgAAAD/&#10;dFJOUw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" stroked="f" strokeweight="1pt">
                <v:fill r:id="rId13" o:title="Mancha de tinta" opacity="22938f" recolor="t" rotate="t" type="frame"/>
                <v:stroke joinstyle="miter"/>
                <v:imagedata grayscale="t"/>
                <w10:wrap anchorx="margin"/>
              </v:oval>
            </w:pict>
          </mc:Fallback>
        </mc:AlternateContent>
      </w:r>
    </w:p>
    <w:p w14:paraId="3FCFDBE5" w14:textId="5F03CB43" w:rsidR="005A5735" w:rsidRPr="005A5735" w:rsidRDefault="005A5735" w:rsidP="005A5735">
      <w:pPr>
        <w:spacing w:after="160" w:line="276" w:lineRule="auto"/>
      </w:pPr>
    </w:p>
    <w:bookmarkEnd w:id="0"/>
    <w:bookmarkEnd w:id="1"/>
    <w:p w14:paraId="608F43AF" w14:textId="416DF58C" w:rsidR="005A5735" w:rsidRPr="005A5735" w:rsidRDefault="00CA74CE" w:rsidP="00793F93">
      <w:pPr>
        <w:tabs>
          <w:tab w:val="left" w:pos="4434"/>
        </w:tabs>
        <w:spacing w:after="160" w:line="276" w:lineRule="auto"/>
        <w:rPr>
          <w:lang w:val="es-ES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2BFF993" wp14:editId="528150E9">
                <wp:simplePos x="0" y="0"/>
                <wp:positionH relativeFrom="margin">
                  <wp:posOffset>-807222</wp:posOffset>
                </wp:positionH>
                <wp:positionV relativeFrom="paragraph">
                  <wp:posOffset>151885</wp:posOffset>
                </wp:positionV>
                <wp:extent cx="2397211" cy="733168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211" cy="7331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41EEC" w14:textId="2C8670C7" w:rsidR="00251CD3" w:rsidRPr="00C3359D" w:rsidRDefault="00251CD3" w:rsidP="00CA74CE">
                            <w:pPr>
                              <w:jc w:val="center"/>
                              <w:rPr>
                                <w:color w:val="004C7A" w:themeColor="accent6" w:themeShade="BF"/>
                                <w:sz w:val="20"/>
                                <w:szCs w:val="18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3359D">
                              <w:rPr>
                                <w:b/>
                                <w:bCs/>
                                <w:i/>
                                <w:iCs/>
                                <w:color w:val="004C7A" w:themeColor="accent6" w:themeShade="BF"/>
                                <w:sz w:val="32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“Una Manera distinta de comparar”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FF993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27" type="#_x0000_t202" style="position:absolute;margin-left:-63.55pt;margin-top:11.95pt;width:188.75pt;height:57.7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" filled="f" stroked="f" strokeweight=".5pt">
                <v:textbox>
                  <w:txbxContent>
                    <w:p w14:paraId="7C741EEC" w14:textId="2C8670C7" w:rsidR="00251CD3" w:rsidRPr="00C3359D" w:rsidRDefault="00251CD3" w:rsidP="00CA74CE">
                      <w:pPr>
                        <w:jc w:val="center"/>
                        <w:rPr>
                          <w:color w:val="004C7A" w:themeColor="accent6" w:themeShade="BF"/>
                          <w:sz w:val="20"/>
                          <w:szCs w:val="18"/>
                          <w14:textOutline w14:w="9525" w14:cap="rnd" w14:cmpd="sng" w14:algn="ctr">
                            <w14:solidFill>
                              <w14:schemeClr w14:val="bg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3359D">
                        <w:rPr>
                          <w:b/>
                          <w:bCs/>
                          <w:i/>
                          <w:iCs/>
                          <w:color w:val="004C7A" w:themeColor="accent6" w:themeShade="BF"/>
                          <w:sz w:val="32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“Una Manera distinta de comparar”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6849">
        <w:rPr>
          <w:noProof/>
        </w:rPr>
        <w:drawing>
          <wp:anchor distT="0" distB="0" distL="114300" distR="114300" simplePos="0" relativeHeight="251734016" behindDoc="1" locked="0" layoutInCell="1" allowOverlap="1" wp14:anchorId="037B4344" wp14:editId="3E458446">
            <wp:simplePos x="0" y="0"/>
            <wp:positionH relativeFrom="margin">
              <wp:posOffset>2087228</wp:posOffset>
            </wp:positionH>
            <wp:positionV relativeFrom="paragraph">
              <wp:posOffset>225425</wp:posOffset>
            </wp:positionV>
            <wp:extent cx="1022400" cy="2059200"/>
            <wp:effectExtent l="0" t="0" r="6350" b="0"/>
            <wp:wrapNone/>
            <wp:docPr id="21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83A5521B-5277-4F66-A456-E69C51B2EA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83A5521B-5277-4F66-A456-E69C51B2EA13}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400" cy="2059200"/>
                    </a:xfrm>
                    <a:prstGeom prst="roundRect">
                      <a:avLst>
                        <a:gd name="adj" fmla="val 8319"/>
                      </a:avLst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29CFD53A" wp14:editId="067D2693">
            <wp:simplePos x="0" y="0"/>
            <wp:positionH relativeFrom="page">
              <wp:posOffset>2713716</wp:posOffset>
            </wp:positionH>
            <wp:positionV relativeFrom="paragraph">
              <wp:posOffset>87699</wp:posOffset>
            </wp:positionV>
            <wp:extent cx="2535555" cy="326199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5751" b="85304" l="10728" r="78161">
                                  <a14:foregroundMark x1="10728" y1="32907" x2="10728" y2="32907"/>
                                  <a14:foregroundMark x1="10728" y1="32907" x2="10728" y2="32907"/>
                                  <a14:foregroundMark x1="15210" y1="6390" x2="40613" y2="6390"/>
                                  <a14:foregroundMark x1="5364" y1="6390" x2="6360" y2="6390"/>
                                  <a14:foregroundMark x1="44476" y1="12460" x2="44536" y2="12555"/>
                                  <a14:foregroundMark x1="44069" y1="11821" x2="44476" y2="12460"/>
                                  <a14:foregroundMark x1="42849" y1="9904" x2="44069" y2="11821"/>
                                  <a14:foregroundMark x1="42646" y1="9585" x2="42849" y2="9904"/>
                                  <a14:foregroundMark x1="40613" y1="6390" x2="42646" y2="9585"/>
                                  <a14:foregroundMark x1="49056" y1="46323" x2="48276" y2="58786"/>
                                  <a14:foregroundMark x1="49483" y1="39499" x2="49333" y2="41900"/>
                                  <a14:foregroundMark x1="48276" y1="58786" x2="23755" y2="65176"/>
                                  <a14:foregroundMark x1="23755" y1="65176" x2="9962" y2="58147"/>
                                  <a14:foregroundMark x1="9460" y1="36099" x2="9420" y2="34349"/>
                                  <a14:foregroundMark x1="9962" y1="58147" x2="9577" y2="41203"/>
                                  <a14:foregroundMark x1="11480" y1="41713" x2="12261" y2="51118"/>
                                  <a14:foregroundMark x1="11359" y1="40256" x2="11390" y2="40627"/>
                                  <a14:foregroundMark x1="11285" y1="39368" x2="11359" y2="40256"/>
                                  <a14:foregroundMark x1="10721" y1="32569" x2="10896" y2="34674"/>
                                  <a14:foregroundMark x1="11220" y1="34351" x2="11111" y2="32588"/>
                                  <a14:foregroundMark x1="11587" y1="40256" x2="11518" y2="39137"/>
                                  <a14:foregroundMark x1="11614" y1="40687" x2="11587" y2="40256"/>
                                  <a14:foregroundMark x1="12261" y1="51118" x2="11681" y2="41767"/>
                                  <a14:foregroundMark x1="10272" y1="42391" x2="9962" y2="46006"/>
                                  <a14:foregroundMark x1="10355" y1="41411" x2="10316" y2="41869"/>
                                  <a14:foregroundMark x1="10454" y1="40256" x2="10444" y2="40374"/>
                                  <a14:foregroundMark x1="11111" y1="32588" x2="10936" y2="34634"/>
                                  <a14:foregroundMark x1="8888" y1="36696" x2="8721" y2="35248"/>
                                  <a14:foregroundMark x1="9962" y1="46006" x2="9402" y2="41156"/>
                                  <a14:foregroundMark x1="11077" y1="41605" x2="12644" y2="47923"/>
                                  <a14:foregroundMark x1="10742" y1="40256" x2="10795" y2="40468"/>
                                  <a14:foregroundMark x1="10673" y1="39976" x2="10742" y2="40256"/>
                                  <a14:foregroundMark x1="9318" y1="34515" x2="9661" y2="35899"/>
                                  <a14:foregroundMark x1="12310" y1="30388" x2="12303" y2="30025"/>
                                  <a14:foregroundMark x1="12364" y1="33217" x2="12331" y2="31514"/>
                                  <a14:foregroundMark x1="12474" y1="38978" x2="12459" y2="38203"/>
                                  <a14:foregroundMark x1="12498" y1="40256" x2="12474" y2="38978"/>
                                  <a14:foregroundMark x1="12511" y1="40928" x2="12498" y2="40256"/>
                                  <a14:foregroundMark x1="12644" y1="47923" x2="12531" y2="41995"/>
                                  <a14:foregroundMark x1="11338" y1="45185" x2="11111" y2="61022"/>
                                  <a14:foregroundMark x1="11388" y1="41689" x2="11347" y2="44569"/>
                                  <a14:foregroundMark x1="11409" y1="40256" x2="11404" y2="40631"/>
                                  <a14:foregroundMark x1="11423" y1="39231" x2="11409" y2="40256"/>
                                  <a14:foregroundMark x1="11527" y1="32041" x2="11498" y2="34076"/>
                                  <a14:foregroundMark x1="11111" y1="61022" x2="12644" y2="44728"/>
                                  <a14:foregroundMark x1="12644" y1="44728" x2="15709" y2="59425"/>
                                  <a14:foregroundMark x1="15709" y1="59425" x2="41762" y2="67732"/>
                                  <a14:foregroundMark x1="29020" y1="65495" x2="19923" y2="63898"/>
                                  <a14:foregroundMark x1="41762" y1="67732" x2="29020" y2="65495"/>
                                  <a14:foregroundMark x1="19923" y1="63898" x2="58835" y2="62353"/>
                                  <a14:foregroundMark x1="48783" y1="11821" x2="48659" y2="11502"/>
                                  <a14:foregroundMark x1="49033" y1="12468" x2="48783" y2="11821"/>
                                  <a14:foregroundMark x1="47239" y1="26418" x2="47176" y2="27077"/>
                                  <a14:foregroundMark x1="48629" y1="11821" x2="48566" y2="12477"/>
                                  <a14:foregroundMark x1="48659" y1="11502" x2="48629" y2="11821"/>
                                  <a14:foregroundMark x1="46373" y1="12519" x2="46360" y2="11821"/>
                                  <a14:foregroundMark x1="46658" y1="27249" x2="46648" y2="26705"/>
                                  <a14:foregroundMark x1="47437" y1="35467" x2="47510" y2="37061"/>
                                  <a14:foregroundMark x1="47030" y1="26519" x2="47057" y2="27116"/>
                                  <a14:foregroundMark x1="46360" y1="11821" x2="46392" y2="12519"/>
                                  <a14:foregroundMark x1="47510" y1="26965" x2="47510" y2="26242"/>
                                  <a14:foregroundMark x1="47510" y1="37061" x2="47510" y2="35610"/>
                                  <a14:foregroundMark x1="43053" y1="17690" x2="34866" y2="10863"/>
                                  <a14:foregroundMark x1="19534" y1="9265" x2="17962" y2="9101"/>
                                  <a14:foregroundMark x1="34866" y1="10863" x2="27391" y2="10084"/>
                                  <a14:foregroundMark x1="23733" y1="8704" x2="35632" y2="8307"/>
                                  <a14:foregroundMark x1="17968" y1="8896" x2="19990" y2="8829"/>
                                  <a14:foregroundMark x1="18429" y1="10320" x2="17924" y2="10379"/>
                                  <a14:foregroundMark x1="35632" y1="8307" x2="25747" y2="9464"/>
                                  <a14:foregroundMark x1="15030" y1="41604" x2="15709" y2="58466"/>
                                  <a14:foregroundMark x1="14976" y1="40256" x2="15029" y2="41568"/>
                                  <a14:foregroundMark x1="14925" y1="38978" x2="14976" y2="40256"/>
                                  <a14:foregroundMark x1="14846" y1="37016" x2="14925" y2="38978"/>
                                  <a14:foregroundMark x1="14565" y1="30051" x2="14690" y2="33143"/>
                                  <a14:foregroundMark x1="14519" y1="33087" x2="14383" y2="30171"/>
                                  <a14:foregroundMark x1="14796" y1="38978" x2="14707" y2="37077"/>
                                  <a14:foregroundMark x1="14856" y1="40256" x2="14796" y2="38978"/>
                                  <a14:foregroundMark x1="14918" y1="41574" x2="14856" y2="40256"/>
                                  <a14:foregroundMark x1="15709" y1="58466" x2="14929" y2="41817"/>
                                  <a14:foregroundMark x1="14112" y1="30348" x2="14176" y2="32907"/>
                                  <a14:foregroundMark x1="43737" y1="47329" x2="50192" y2="50479"/>
                                  <a14:foregroundMark x1="32919" y1="42052" x2="42460" y2="46707"/>
                                  <a14:foregroundMark x1="16602" y1="34091" x2="31067" y2="41149"/>
                                  <a14:foregroundMark x1="48320" y1="42092" x2="47126" y2="36741"/>
                                  <a14:foregroundMark x1="50192" y1="50479" x2="49256" y2="46286"/>
                                  <a14:foregroundMark x1="47359" y1="46644" x2="47510" y2="53035"/>
                                  <a14:foregroundMark x1="47126" y1="36741" x2="47257" y2="42293"/>
                                  <a14:foregroundMark x1="47510" y1="53035" x2="47893" y2="53674"/>
                                  <a14:foregroundMark x1="49425" y1="83067" x2="65900" y2="82748"/>
                                  <a14:foregroundMark x1="65900" y1="82748" x2="80843" y2="86581"/>
                                  <a14:foregroundMark x1="80843" y1="86581" x2="66284" y2="90735"/>
                                  <a14:foregroundMark x1="66284" y1="90735" x2="51724" y2="85623"/>
                                  <a14:foregroundMark x1="51724" y1="85623" x2="50575" y2="84026"/>
                                  <a14:foregroundMark x1="17878" y1="28045" x2="23372" y2="35463"/>
                                  <a14:foregroundMark x1="15561" y1="24918" x2="17796" y2="27936"/>
                                  <a14:foregroundMark x1="31798" y1="39757" x2="37165" y2="42492"/>
                                  <a14:foregroundMark x1="23372" y1="35463" x2="27605" y2="37620"/>
                                  <a14:foregroundMark x1="37165" y1="42492" x2="39408" y2="39564"/>
                                  <a14:foregroundMark x1="44633" y1="27925" x2="44545" y2="27724"/>
                                  <a14:foregroundMark x1="36055" y1="16386" x2="34945" y2="15986"/>
                                  <a14:foregroundMark x1="24375" y1="8946" x2="46743" y2="8946"/>
                                  <a14:foregroundMark x1="17966" y1="8946" x2="19867" y2="8946"/>
                                  <a14:foregroundMark x1="46743" y1="8946" x2="28736" y2="5751"/>
                                  <a14:foregroundMark x1="28736" y1="5751" x2="14795" y2="6885"/>
                                  <a14:foregroundMark x1="44024" y1="9585" x2="47893" y2="9904"/>
                                  <a14:foregroundMark x1="21171" y1="7701" x2="44024" y2="9585"/>
                                  <a14:foregroundMark x1="14567" y1="7156" x2="21045" y2="7690"/>
                                  <a14:foregroundMark x1="14189" y1="11834" x2="13793" y2="13099"/>
                                  <a14:foregroundMark x1="14271" y1="11570" x2="14200" y2="11797"/>
                                  <a14:foregroundMark x1="16092" y1="5751" x2="14711" y2="10165"/>
                                  <a14:foregroundMark x1="17241" y1="11182" x2="36015" y2="14696"/>
                                  <a14:foregroundMark x1="36015" y1="14696" x2="47126" y2="31629"/>
                                  <a14:foregroundMark x1="47126" y1="31629" x2="31418" y2="37700"/>
                                  <a14:foregroundMark x1="31418" y1="37700" x2="19540" y2="21725"/>
                                  <a14:foregroundMark x1="19540" y1="21725" x2="17241" y2="15974"/>
                                  <a14:foregroundMark x1="16092" y1="11502" x2="16092" y2="11502"/>
                                  <a14:foregroundMark x1="15326" y1="11502" x2="17241" y2="25559"/>
                                  <a14:foregroundMark x1="17241" y1="25559" x2="40613" y2="49521"/>
                                  <a14:foregroundMark x1="40613" y1="49521" x2="24138" y2="54633"/>
                                  <a14:foregroundMark x1="24138" y1="54633" x2="31801" y2="42173"/>
                                  <a14:foregroundMark x1="31801" y1="42173" x2="42146" y2="55272"/>
                                  <a14:foregroundMark x1="42146" y1="55272" x2="24521" y2="58147"/>
                                  <a14:foregroundMark x1="24521" y1="58147" x2="19923" y2="43131"/>
                                  <a14:foregroundMark x1="19923" y1="43131" x2="22605" y2="41534"/>
                                  <a14:backgroundMark x1="383" y1="1917" x2="2593" y2="7447"/>
                                  <a14:backgroundMark x1="4218" y1="45665" x2="383" y2="70288"/>
                                  <a14:backgroundMark x1="383" y1="70288" x2="3831" y2="84665"/>
                                  <a14:backgroundMark x1="3831" y1="84665" x2="1149" y2="96486"/>
                                  <a14:backgroundMark x1="2299" y1="6390" x2="2837" y2="9700"/>
                                  <a14:backgroundMark x1="1745" y1="18348" x2="383" y2="23003"/>
                                  <a14:backgroundMark x1="18105" y1="68456" x2="25670" y2="87859"/>
                                  <a14:backgroundMark x1="16877" y1="65306" x2="17567" y2="67077"/>
                                  <a14:backgroundMark x1="383" y1="23003" x2="3197" y2="30218"/>
                                  <a14:backgroundMark x1="25670" y1="87859" x2="21602" y2="68317"/>
                                  <a14:backgroundMark x1="8046" y1="7029" x2="8958" y2="7029"/>
                                  <a14:backgroundMark x1="11963" y1="28729" x2="12261" y2="30032"/>
                                  <a14:backgroundMark x1="11366" y1="26113" x2="11930" y2="28583"/>
                                  <a14:backgroundMark x1="9195" y1="16613" x2="9861" y2="19529"/>
                                  <a14:backgroundMark x1="11985" y1="28552" x2="11527" y2="26098"/>
                                  <a14:backgroundMark x1="12261" y1="30032" x2="12031" y2="28798"/>
                                  <a14:backgroundMark x1="9505" y1="16915" x2="8812" y2="28754"/>
                                  <a14:backgroundMark x1="8812" y1="28754" x2="10345" y2="30351"/>
                                  <a14:backgroundMark x1="6897" y1="5751" x2="9269" y2="6033"/>
                                  <a14:backgroundMark x1="49425" y1="12460" x2="49756" y2="24324"/>
                                  <a14:backgroundMark x1="51613" y1="29756" x2="62452" y2="51118"/>
                                  <a14:backgroundMark x1="62452" y1="51118" x2="59770" y2="34505"/>
                                  <a14:backgroundMark x1="59770" y1="34505" x2="49808" y2="13738"/>
                                  <a14:backgroundMark x1="62069" y1="50479" x2="65900" y2="63578"/>
                                  <a14:backgroundMark x1="65900" y1="63578" x2="62835" y2="49840"/>
                                  <a14:backgroundMark x1="62835" y1="49840" x2="62835" y2="49840"/>
                                  <a14:backgroundMark x1="48276" y1="83706" x2="48276" y2="83706"/>
                                  <a14:backgroundMark x1="22989" y1="65495" x2="22989" y2="65495"/>
                                  <a14:backgroundMark x1="23755" y1="65495" x2="23755" y2="65495"/>
                                  <a14:backgroundMark x1="49425" y1="83706" x2="49425" y2="83706"/>
                                  <a14:backgroundMark x1="49425" y1="83067" x2="49425" y2="83067"/>
                                  <a14:backgroundMark x1="50575" y1="85623" x2="50575" y2="85623"/>
                                  <a14:backgroundMark x1="8812" y1="38978" x2="8812" y2="38978"/>
                                  <a14:backgroundMark x1="9579" y1="38978" x2="9579" y2="38978"/>
                                  <a14:backgroundMark x1="9962" y1="38978" x2="9962" y2="38978"/>
                                  <a14:backgroundMark x1="48276" y1="9585" x2="48276" y2="9585"/>
                                  <a14:backgroundMark x1="48276" y1="9904" x2="48276" y2="9904"/>
                                  <a14:backgroundMark x1="49042" y1="11821" x2="49042" y2="11821"/>
                                  <a14:backgroundMark x1="48659" y1="12460" x2="48659" y2="12460"/>
                                  <a14:backgroundMark x1="8046" y1="31629" x2="11877" y2="30351"/>
                                  <a14:backgroundMark x1="11877" y1="30671" x2="12644" y2="31310"/>
                                  <a14:backgroundMark x1="8046" y1="37061" x2="9579" y2="39297"/>
                                  <a14:backgroundMark x1="9579" y1="40575" x2="9579" y2="39936"/>
                                  <a14:backgroundMark x1="9579" y1="40256" x2="9579" y2="40256"/>
                                  <a14:backgroundMark x1="8812" y1="39936" x2="8429" y2="40895"/>
                                  <a14:backgroundMark x1="8812" y1="36741" x2="12644" y2="38019"/>
                                  <a14:backgroundMark x1="47893" y1="42173" x2="49042" y2="4632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" t="4728" r="13793" b="8946"/>
                    <a:stretch/>
                  </pic:blipFill>
                  <pic:spPr bwMode="auto">
                    <a:xfrm>
                      <a:off x="0" y="0"/>
                      <a:ext cx="25355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F93">
        <w:rPr>
          <w:lang w:val="es-ES"/>
        </w:rPr>
        <w:tab/>
      </w:r>
    </w:p>
    <w:p w14:paraId="67DBF9D3" w14:textId="0219F5B4" w:rsidR="005A5735" w:rsidRPr="005A5735" w:rsidRDefault="00CA74CE" w:rsidP="00793F93">
      <w:pPr>
        <w:tabs>
          <w:tab w:val="left" w:pos="3906"/>
          <w:tab w:val="left" w:pos="4548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4B840E15" wp14:editId="3DEA54CA">
            <wp:simplePos x="0" y="0"/>
            <wp:positionH relativeFrom="column">
              <wp:posOffset>-368300</wp:posOffset>
            </wp:positionH>
            <wp:positionV relativeFrom="paragraph">
              <wp:posOffset>319405</wp:posOffset>
            </wp:positionV>
            <wp:extent cx="1287145" cy="1748790"/>
            <wp:effectExtent l="57150" t="0" r="0" b="0"/>
            <wp:wrapNone/>
            <wp:docPr id="36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70C9CC00-1114-4E8F-B4BA-E12E1600A4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70C9CC00-1114-4E8F-B4BA-E12E1600A471}"/>
                        </a:ext>
                      </a:extLst>
                    </pic:cNvPr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8676" b="89954" l="9938" r="89441">
                                  <a14:foregroundMark x1="24224" y1="13699" x2="63354" y2="24201"/>
                                  <a14:foregroundMark x1="63354" y1="24201" x2="55901" y2="63014"/>
                                  <a14:foregroundMark x1="55901" y1="63014" x2="29193" y2="39269"/>
                                  <a14:foregroundMark x1="29193" y1="39269" x2="24224" y2="15068"/>
                                  <a14:foregroundMark x1="27950" y1="50228" x2="50932" y2="75342"/>
                                  <a14:foregroundMark x1="50932" y1="75342" x2="50932" y2="75342"/>
                                  <a14:foregroundMark x1="19876" y1="20548" x2="25466" y2="76712"/>
                                  <a14:foregroundMark x1="21118" y1="78082" x2="57764" y2="77169"/>
                                  <a14:foregroundMark x1="57764" y1="77169" x2="19876" y2="77169"/>
                                  <a14:foregroundMark x1="19876" y1="77169" x2="19876" y2="77169"/>
                                  <a14:foregroundMark x1="68323" y1="85388" x2="68323" y2="79452"/>
                                  <a14:foregroundMark x1="67702" y1="53881" x2="65839" y2="12329"/>
                                  <a14:foregroundMark x1="68944" y1="55708" x2="69565" y2="42009"/>
                                  <a14:foregroundMark x1="15528" y1="85388" x2="16770" y2="64840"/>
                                  <a14:foregroundMark x1="14286" y1="76256" x2="14286" y2="76256"/>
                                  <a14:foregroundMark x1="14907" y1="78539" x2="14907" y2="78539"/>
                                  <a14:foregroundMark x1="15528" y1="81279" x2="15528" y2="81279"/>
                                  <a14:foregroundMark x1="14907" y1="82648" x2="14907" y2="82648"/>
                                  <a14:foregroundMark x1="15528" y1="82192" x2="15528" y2="82192"/>
                                  <a14:foregroundMark x1="14286" y1="80822" x2="14286" y2="80822"/>
                                  <a14:foregroundMark x1="16149" y1="9589" x2="66460" y2="8676"/>
                                  <a14:foregroundMark x1="16149" y1="57991" x2="17391" y2="15525"/>
                                  <a14:foregroundMark x1="70807" y1="27397" x2="70807" y2="27397"/>
                                  <a14:foregroundMark x1="70807" y1="36530" x2="70807" y2="36530"/>
                                  <a14:foregroundMark x1="70807" y1="39269" x2="70807" y2="39269"/>
                                  <a14:foregroundMark x1="70807" y1="40639" x2="70807" y2="40639"/>
                                  <a14:foregroundMark x1="70807" y1="41096" x2="70807" y2="41096"/>
                                  <a14:foregroundMark x1="68944" y1="77169" x2="68944" y2="77169"/>
                                  <a14:foregroundMark x1="69565" y1="75799" x2="69565" y2="75799"/>
                                  <a14:foregroundMark x1="69565" y1="72146" x2="69565" y2="72146"/>
                                  <a14:foregroundMark x1="70186" y1="70320" x2="70186" y2="70320"/>
                                  <a14:foregroundMark x1="70186" y1="70320" x2="70186" y2="70320"/>
                                  <a14:foregroundMark x1="69565" y1="65753" x2="69565" y2="65753"/>
                                  <a14:foregroundMark x1="70186" y1="62100" x2="70186" y2="62100"/>
                                  <a14:foregroundMark x1="70186" y1="61187" x2="70186" y2="61187"/>
                                  <a14:foregroundMark x1="69565" y1="59817" x2="69565" y2="59817"/>
                                  <a14:foregroundMark x1="70186" y1="58904" x2="70186" y2="58904"/>
                                  <a14:foregroundMark x1="70186" y1="58904" x2="70186" y2="58904"/>
                                  <a14:foregroundMark x1="70186" y1="57534" x2="70186" y2="57534"/>
                                  <a14:foregroundMark x1="70186" y1="57534" x2="70186" y2="57534"/>
                                  <a14:foregroundMark x1="70186" y1="57534" x2="70186" y2="57534"/>
                                  <a14:foregroundMark x1="70186" y1="57078" x2="70186" y2="57078"/>
                                  <a14:foregroundMark x1="70186" y1="57078" x2="70186" y2="57078"/>
                                  <a14:foregroundMark x1="70186" y1="56621" x2="70186" y2="56621"/>
                                  <a14:foregroundMark x1="70186" y1="56621" x2="70186" y2="56621"/>
                                  <a14:foregroundMark x1="70186" y1="56621" x2="70186" y2="56621"/>
                                  <a14:foregroundMark x1="70186" y1="56621" x2="70186" y2="56621"/>
                                  <a14:foregroundMark x1="70186" y1="56621" x2="70186" y2="56621"/>
                                  <a14:foregroundMark x1="70186" y1="56621" x2="70186" y2="56621"/>
                                  <a14:foregroundMark x1="70186" y1="56164" x2="70186" y2="56164"/>
                                  <a14:foregroundMark x1="70186" y1="55251" x2="70186" y2="55251"/>
                                  <a14:foregroundMark x1="70186" y1="54338" x2="70186" y2="54338"/>
                                  <a14:foregroundMark x1="70186" y1="53881" x2="70186" y2="53881"/>
                                  <a14:foregroundMark x1="70186" y1="52055" x2="70186" y2="52055"/>
                                  <a14:foregroundMark x1="70186" y1="52055" x2="70186" y2="52055"/>
                                  <a14:foregroundMark x1="70186" y1="54338" x2="70186" y2="54338"/>
                                  <a14:foregroundMark x1="70186" y1="54338" x2="70186" y2="54338"/>
                                  <a14:foregroundMark x1="70186" y1="54338" x2="70186" y2="54338"/>
                                  <a14:foregroundMark x1="70186" y1="56164" x2="70186" y2="56164"/>
                                  <a14:foregroundMark x1="68944" y1="53881" x2="68944" y2="538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00000">
                      <a:off x="0" y="0"/>
                      <a:ext cx="128714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isometricRightUp"/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092CA106" wp14:editId="722CDB6A">
            <wp:simplePos x="0" y="0"/>
            <wp:positionH relativeFrom="column">
              <wp:posOffset>-395605</wp:posOffset>
            </wp:positionH>
            <wp:positionV relativeFrom="paragraph">
              <wp:posOffset>296545</wp:posOffset>
            </wp:positionV>
            <wp:extent cx="1288415" cy="1751330"/>
            <wp:effectExtent l="57150" t="0" r="0" b="0"/>
            <wp:wrapNone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2F2A1A4F-4339-44F2-A901-99D35272E1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2F2A1A4F-4339-44F2-A901-99D35272E168}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8676" b="89954" l="9938" r="89441">
                                  <a14:foregroundMark x1="17391" y1="12329" x2="57764" y2="15068"/>
                                  <a14:foregroundMark x1="57764" y1="15068" x2="54658" y2="49772"/>
                                  <a14:foregroundMark x1="54658" y1="49772" x2="35404" y2="75799"/>
                                  <a14:foregroundMark x1="35404" y1="75799" x2="25466" y2="15982"/>
                                  <a14:foregroundMark x1="21739" y1="31050" x2="21118" y2="59361"/>
                                  <a14:foregroundMark x1="21118" y1="59361" x2="40994" y2="83105"/>
                                  <a14:foregroundMark x1="40994" y1="83105" x2="58385" y2="57534"/>
                                  <a14:foregroundMark x1="58385" y1="57534" x2="59006" y2="48402"/>
                                  <a14:foregroundMark x1="20497" y1="73059" x2="59627" y2="75799"/>
                                  <a14:foregroundMark x1="59627" y1="75799" x2="58385" y2="63927"/>
                                  <a14:foregroundMark x1="16149" y1="8676" x2="67081" y2="9132"/>
                                  <a14:foregroundMark x1="63354" y1="88584" x2="67081" y2="10046"/>
                                  <a14:foregroundMark x1="68323" y1="86301" x2="68323" y2="86301"/>
                                  <a14:foregroundMark x1="68323" y1="87215" x2="68323" y2="87215"/>
                                  <a14:foregroundMark x1="68323" y1="88128" x2="68323" y2="88128"/>
                                  <a14:foregroundMark x1="67081" y1="88584" x2="67081" y2="88584"/>
                                  <a14:foregroundMark x1="65839" y1="89041" x2="65839" y2="89041"/>
                                  <a14:foregroundMark x1="64596" y1="89498" x2="64596" y2="89498"/>
                                  <a14:foregroundMark x1="42236" y1="88128" x2="24845" y2="87671"/>
                                  <a14:foregroundMark x1="24845" y1="87671" x2="16149" y2="76256"/>
                                  <a14:foregroundMark x1="15528" y1="81735" x2="15528" y2="81735"/>
                                  <a14:foregroundMark x1="69565" y1="42009" x2="68323" y2="82648"/>
                                  <a14:foregroundMark x1="69565" y1="55251" x2="70186" y2="63470"/>
                                  <a14:foregroundMark x1="69565" y1="79452" x2="69565" y2="79452"/>
                                  <a14:foregroundMark x1="69565" y1="80822" x2="69565" y2="80822"/>
                                  <a14:foregroundMark x1="68944" y1="82648" x2="68944" y2="82648"/>
                                  <a14:foregroundMark x1="69565" y1="84018" x2="69565" y2="84018"/>
                                  <a14:foregroundMark x1="69565" y1="84475" x2="69565" y2="84475"/>
                                  <a14:backgroundMark x1="69565" y1="89041" x2="69565" y2="872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00000">
                      <a:off x="0" y="0"/>
                      <a:ext cx="128841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isometricRightUp"/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3732F98B" wp14:editId="55B0940F">
            <wp:simplePos x="0" y="0"/>
            <wp:positionH relativeFrom="column">
              <wp:posOffset>-139700</wp:posOffset>
            </wp:positionH>
            <wp:positionV relativeFrom="paragraph">
              <wp:posOffset>431165</wp:posOffset>
            </wp:positionV>
            <wp:extent cx="663575" cy="1370965"/>
            <wp:effectExtent l="266700" t="0" r="269875" b="0"/>
            <wp:wrapNone/>
            <wp:docPr id="38" name="Picture 4" descr="Sin descripción disponible.">
              <a:extLst xmlns:a="http://schemas.openxmlformats.org/drawingml/2006/main">
                <a:ext uri="{FF2B5EF4-FFF2-40B4-BE49-F238E27FC236}">
                  <a16:creationId xmlns:a16="http://schemas.microsoft.com/office/drawing/2014/main" id="{4EF5FF26-BB41-405D-AB54-F9C739A71C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Sin descripción disponible.">
                      <a:extLst>
                        <a:ext uri="{FF2B5EF4-FFF2-40B4-BE49-F238E27FC236}">
                          <a16:creationId xmlns:a16="http://schemas.microsoft.com/office/drawing/2014/main" id="{4EF5FF26-BB41-405D-AB54-F9C739A71C9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" b="2357"/>
                    <a:stretch/>
                  </pic:blipFill>
                  <pic:spPr bwMode="auto">
                    <a:xfrm rot="1837044">
                      <a:off x="0" y="0"/>
                      <a:ext cx="663575" cy="1370965"/>
                    </a:xfrm>
                    <a:prstGeom prst="roundRect">
                      <a:avLst>
                        <a:gd name="adj" fmla="val 5274"/>
                      </a:avLst>
                    </a:prstGeom>
                    <a:ln>
                      <a:noFill/>
                    </a:ln>
                    <a:effectLst/>
                    <a:scene3d>
                      <a:camera prst="isometricRightUp"/>
                      <a:lightRig rig="contrasting" dir="t">
                        <a:rot lat="0" lon="0" rev="4200000"/>
                      </a:lightRig>
                    </a:scene3d>
                    <a:sp3d prstMaterial="plastic">
                      <a:contourClr>
                        <a:srgbClr val="969696"/>
                      </a:contourClr>
                    </a:sp3d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5B10FAA" wp14:editId="536E9E02">
            <wp:simplePos x="0" y="0"/>
            <wp:positionH relativeFrom="column">
              <wp:posOffset>203200</wp:posOffset>
            </wp:positionH>
            <wp:positionV relativeFrom="paragraph">
              <wp:posOffset>690245</wp:posOffset>
            </wp:positionV>
            <wp:extent cx="1288415" cy="1751330"/>
            <wp:effectExtent l="57150" t="0" r="0" b="0"/>
            <wp:wrapNone/>
            <wp:docPr id="39" name="Imagen 16">
              <a:extLst xmlns:a="http://schemas.openxmlformats.org/drawingml/2006/main">
                <a:ext uri="{FF2B5EF4-FFF2-40B4-BE49-F238E27FC236}">
                  <a16:creationId xmlns:a16="http://schemas.microsoft.com/office/drawing/2014/main" id="{187B9E9F-5748-4FFD-ABF0-8FE528CB21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6">
                      <a:extLst>
                        <a:ext uri="{FF2B5EF4-FFF2-40B4-BE49-F238E27FC236}">
                          <a16:creationId xmlns:a16="http://schemas.microsoft.com/office/drawing/2014/main" id="{187B9E9F-5748-4FFD-ABF0-8FE528CB2172}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8676" b="89954" l="9938" r="89441">
                                  <a14:foregroundMark x1="17391" y1="12329" x2="57764" y2="15068"/>
                                  <a14:foregroundMark x1="57764" y1="15068" x2="54658" y2="49772"/>
                                  <a14:foregroundMark x1="54658" y1="49772" x2="35404" y2="75799"/>
                                  <a14:foregroundMark x1="35404" y1="75799" x2="25466" y2="15982"/>
                                  <a14:foregroundMark x1="21739" y1="31050" x2="21118" y2="59361"/>
                                  <a14:foregroundMark x1="21118" y1="59361" x2="40994" y2="83105"/>
                                  <a14:foregroundMark x1="40994" y1="83105" x2="58385" y2="57534"/>
                                  <a14:foregroundMark x1="58385" y1="57534" x2="59006" y2="48402"/>
                                  <a14:foregroundMark x1="20497" y1="73059" x2="59627" y2="75799"/>
                                  <a14:foregroundMark x1="59627" y1="75799" x2="58385" y2="63927"/>
                                  <a14:foregroundMark x1="16149" y1="8676" x2="67081" y2="9132"/>
                                  <a14:foregroundMark x1="63354" y1="88584" x2="67081" y2="10046"/>
                                  <a14:foregroundMark x1="68323" y1="86301" x2="68323" y2="86301"/>
                                  <a14:foregroundMark x1="68323" y1="87215" x2="68323" y2="87215"/>
                                  <a14:foregroundMark x1="68323" y1="88128" x2="68323" y2="88128"/>
                                  <a14:foregroundMark x1="67081" y1="88584" x2="67081" y2="88584"/>
                                  <a14:foregroundMark x1="65839" y1="89041" x2="65839" y2="89041"/>
                                  <a14:foregroundMark x1="64596" y1="89498" x2="64596" y2="89498"/>
                                  <a14:foregroundMark x1="42236" y1="88128" x2="24845" y2="87671"/>
                                  <a14:foregroundMark x1="24845" y1="87671" x2="16149" y2="76256"/>
                                  <a14:foregroundMark x1="15528" y1="81735" x2="15528" y2="81735"/>
                                  <a14:foregroundMark x1="69565" y1="42009" x2="68323" y2="82648"/>
                                  <a14:foregroundMark x1="69565" y1="55251" x2="70186" y2="63470"/>
                                  <a14:foregroundMark x1="69565" y1="79452" x2="69565" y2="79452"/>
                                  <a14:foregroundMark x1="69565" y1="80822" x2="69565" y2="80822"/>
                                  <a14:foregroundMark x1="68944" y1="82648" x2="68944" y2="82648"/>
                                  <a14:foregroundMark x1="69565" y1="84018" x2="69565" y2="84018"/>
                                  <a14:foregroundMark x1="69565" y1="84475" x2="69565" y2="84475"/>
                                  <a14:backgroundMark x1="69565" y1="89041" x2="69565" y2="872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00000">
                      <a:off x="0" y="0"/>
                      <a:ext cx="128841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isometricRightUp"/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3A120666" wp14:editId="6BF28F41">
            <wp:simplePos x="0" y="0"/>
            <wp:positionH relativeFrom="column">
              <wp:posOffset>175260</wp:posOffset>
            </wp:positionH>
            <wp:positionV relativeFrom="paragraph">
              <wp:posOffset>666750</wp:posOffset>
            </wp:positionV>
            <wp:extent cx="1288415" cy="1751330"/>
            <wp:effectExtent l="57150" t="0" r="0" b="0"/>
            <wp:wrapNone/>
            <wp:docPr id="18" name="Imagen 17">
              <a:extLst xmlns:a="http://schemas.openxmlformats.org/drawingml/2006/main">
                <a:ext uri="{FF2B5EF4-FFF2-40B4-BE49-F238E27FC236}">
                  <a16:creationId xmlns:a16="http://schemas.microsoft.com/office/drawing/2014/main" id="{A6C41134-156C-45E7-B97F-EE9C792CCE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>
                      <a:extLst>
                        <a:ext uri="{FF2B5EF4-FFF2-40B4-BE49-F238E27FC236}">
                          <a16:creationId xmlns:a16="http://schemas.microsoft.com/office/drawing/2014/main" id="{A6C41134-156C-45E7-B97F-EE9C792CCE26}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8676" b="89954" l="9938" r="89441">
                                  <a14:foregroundMark x1="17391" y1="12329" x2="57764" y2="15068"/>
                                  <a14:foregroundMark x1="57764" y1="15068" x2="54658" y2="49772"/>
                                  <a14:foregroundMark x1="54658" y1="49772" x2="35404" y2="75799"/>
                                  <a14:foregroundMark x1="35404" y1="75799" x2="25466" y2="15982"/>
                                  <a14:foregroundMark x1="21739" y1="31050" x2="21118" y2="59361"/>
                                  <a14:foregroundMark x1="21118" y1="59361" x2="40994" y2="83105"/>
                                  <a14:foregroundMark x1="40994" y1="83105" x2="58385" y2="57534"/>
                                  <a14:foregroundMark x1="58385" y1="57534" x2="59006" y2="48402"/>
                                  <a14:foregroundMark x1="20497" y1="73059" x2="59627" y2="75799"/>
                                  <a14:foregroundMark x1="59627" y1="75799" x2="58385" y2="63927"/>
                                  <a14:foregroundMark x1="16149" y1="8676" x2="67081" y2="9132"/>
                                  <a14:foregroundMark x1="63354" y1="88584" x2="67081" y2="10046"/>
                                  <a14:foregroundMark x1="68323" y1="86301" x2="68323" y2="86301"/>
                                  <a14:foregroundMark x1="68323" y1="87215" x2="68323" y2="87215"/>
                                  <a14:foregroundMark x1="68323" y1="88128" x2="68323" y2="88128"/>
                                  <a14:foregroundMark x1="67081" y1="88584" x2="67081" y2="88584"/>
                                  <a14:foregroundMark x1="65839" y1="89041" x2="65839" y2="89041"/>
                                  <a14:foregroundMark x1="64596" y1="89498" x2="64596" y2="89498"/>
                                  <a14:foregroundMark x1="42236" y1="88128" x2="24845" y2="87671"/>
                                  <a14:foregroundMark x1="24845" y1="87671" x2="16149" y2="76256"/>
                                  <a14:foregroundMark x1="15528" y1="81735" x2="15528" y2="81735"/>
                                  <a14:foregroundMark x1="69565" y1="42009" x2="68323" y2="82648"/>
                                  <a14:foregroundMark x1="69565" y1="55251" x2="70186" y2="63470"/>
                                  <a14:foregroundMark x1="69565" y1="79452" x2="69565" y2="79452"/>
                                  <a14:foregroundMark x1="69565" y1="80822" x2="69565" y2="80822"/>
                                  <a14:foregroundMark x1="68944" y1="82648" x2="68944" y2="82648"/>
                                  <a14:foregroundMark x1="69565" y1="84018" x2="69565" y2="84018"/>
                                  <a14:foregroundMark x1="69565" y1="84475" x2="69565" y2="84475"/>
                                  <a14:backgroundMark x1="69565" y1="89041" x2="69565" y2="872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00000">
                      <a:off x="0" y="0"/>
                      <a:ext cx="128841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isometricRightUp"/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03BA3F57" wp14:editId="5C3B59D8">
            <wp:simplePos x="0" y="0"/>
            <wp:positionH relativeFrom="column">
              <wp:posOffset>393700</wp:posOffset>
            </wp:positionH>
            <wp:positionV relativeFrom="paragraph">
              <wp:posOffset>817245</wp:posOffset>
            </wp:positionV>
            <wp:extent cx="688975" cy="1375410"/>
            <wp:effectExtent l="266700" t="0" r="263525" b="0"/>
            <wp:wrapNone/>
            <wp:docPr id="43" name="Imagen 14">
              <a:extLst xmlns:a="http://schemas.openxmlformats.org/drawingml/2006/main">
                <a:ext uri="{FF2B5EF4-FFF2-40B4-BE49-F238E27FC236}">
                  <a16:creationId xmlns:a16="http://schemas.microsoft.com/office/drawing/2014/main" id="{694E3463-0CBA-40DA-AC80-4D9EE3523F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>
                      <a:extLst>
                        <a:ext uri="{FF2B5EF4-FFF2-40B4-BE49-F238E27FC236}">
                          <a16:creationId xmlns:a16="http://schemas.microsoft.com/office/drawing/2014/main" id="{694E3463-0CBA-40DA-AC80-4D9EE3523F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8477" t="1938" r="17992" b="4739"/>
                    <a:stretch/>
                  </pic:blipFill>
                  <pic:spPr>
                    <a:xfrm rot="1792309">
                      <a:off x="0" y="0"/>
                      <a:ext cx="688975" cy="1375410"/>
                    </a:xfrm>
                    <a:prstGeom prst="roundRect">
                      <a:avLst>
                        <a:gd name="adj" fmla="val 1522"/>
                      </a:avLst>
                    </a:prstGeom>
                    <a:ln>
                      <a:noFill/>
                    </a:ln>
                    <a:effectLst/>
                    <a:scene3d>
                      <a:camera prst="isometricRightUp"/>
                      <a:lightRig rig="threePt" dir="t"/>
                    </a:scene3d>
                  </pic:spPr>
                </pic:pic>
              </a:graphicData>
            </a:graphic>
          </wp:anchor>
        </w:drawing>
      </w:r>
      <w:r w:rsidR="00AA6849">
        <w:rPr>
          <w:lang w:val="es-ES"/>
        </w:rPr>
        <w:tab/>
      </w:r>
      <w:r w:rsidR="00793F93">
        <w:rPr>
          <w:lang w:val="es-ES"/>
        </w:rPr>
        <w:tab/>
      </w:r>
    </w:p>
    <w:p w14:paraId="529F1306" w14:textId="22A1C8E4" w:rsidR="005A5735" w:rsidRPr="005A5735" w:rsidRDefault="00793F93" w:rsidP="00793F93">
      <w:pPr>
        <w:tabs>
          <w:tab w:val="left" w:pos="4366"/>
        </w:tabs>
        <w:rPr>
          <w:lang w:val="es-ES"/>
        </w:rPr>
      </w:pPr>
      <w:r>
        <w:rPr>
          <w:lang w:val="es-ES"/>
        </w:rPr>
        <w:tab/>
      </w:r>
    </w:p>
    <w:p w14:paraId="782E28D4" w14:textId="695CE4A0" w:rsidR="005A5735" w:rsidRPr="005A5735" w:rsidRDefault="00793F93" w:rsidP="00793F93">
      <w:pPr>
        <w:tabs>
          <w:tab w:val="left" w:pos="4366"/>
        </w:tabs>
        <w:rPr>
          <w:lang w:val="es-ES"/>
        </w:rPr>
      </w:pPr>
      <w:r>
        <w:rPr>
          <w:lang w:val="es-ES"/>
        </w:rPr>
        <w:tab/>
      </w:r>
    </w:p>
    <w:p w14:paraId="65680597" w14:textId="24A58FB1" w:rsidR="005A5735" w:rsidRPr="005A5735" w:rsidRDefault="00AA6849" w:rsidP="0017176A">
      <w:pPr>
        <w:jc w:val="center"/>
        <w:rPr>
          <w:lang w:val="es-ES"/>
        </w:rPr>
      </w:pPr>
      <w:r w:rsidRPr="00AA6849">
        <w:t xml:space="preserve"> </w:t>
      </w:r>
    </w:p>
    <w:p w14:paraId="6577644D" w14:textId="0CD8336C" w:rsidR="005A5735" w:rsidRPr="005A5735" w:rsidRDefault="00AA6849" w:rsidP="00AA6849">
      <w:pPr>
        <w:tabs>
          <w:tab w:val="left" w:pos="2298"/>
        </w:tabs>
        <w:rPr>
          <w:lang w:val="es-ES"/>
        </w:rPr>
      </w:pPr>
      <w:r>
        <w:rPr>
          <w:lang w:val="es-ES"/>
        </w:rPr>
        <w:tab/>
      </w:r>
    </w:p>
    <w:p w14:paraId="00D4EF80" w14:textId="3CA87B18" w:rsidR="005A5735" w:rsidRPr="005A5735" w:rsidRDefault="00CA74CE" w:rsidP="00744EE0">
      <w:pPr>
        <w:tabs>
          <w:tab w:val="right" w:pos="5539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9DC1B1B" wp14:editId="4035712B">
            <wp:simplePos x="0" y="0"/>
            <wp:positionH relativeFrom="margin">
              <wp:posOffset>2287905</wp:posOffset>
            </wp:positionH>
            <wp:positionV relativeFrom="paragraph">
              <wp:posOffset>1753870</wp:posOffset>
            </wp:positionV>
            <wp:extent cx="838835" cy="260985"/>
            <wp:effectExtent l="133350" t="76200" r="75565" b="139065"/>
            <wp:wrapTight wrapText="bothSides">
              <wp:wrapPolygon edited="0">
                <wp:start x="-491" y="-6307"/>
                <wp:lineTo x="-3434" y="-3153"/>
                <wp:lineTo x="-3434" y="22073"/>
                <wp:lineTo x="-1472" y="31533"/>
                <wp:lineTo x="21093" y="31533"/>
                <wp:lineTo x="23055" y="22073"/>
                <wp:lineTo x="20603" y="-1577"/>
                <wp:lineTo x="20603" y="-6307"/>
                <wp:lineTo x="-491" y="-6307"/>
              </wp:wrapPolygon>
            </wp:wrapTight>
            <wp:docPr id="12" name="Imagen 12" descr="Flora y Fauna con el Abate | Conociendo la Flora y Fauna con el Abate Juan  Ignacio Mol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ora y Fauna con el Abate | Conociendo la Flora y Fauna con el Abate Juan  Ignacio Molin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" t="6435" r="50817" b="6576"/>
                    <a:stretch/>
                  </pic:blipFill>
                  <pic:spPr bwMode="auto">
                    <a:xfrm>
                      <a:off x="0" y="0"/>
                      <a:ext cx="838835" cy="2609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1" locked="0" layoutInCell="1" allowOverlap="1" wp14:anchorId="25503459" wp14:editId="577F0D7E">
            <wp:simplePos x="0" y="0"/>
            <wp:positionH relativeFrom="margin">
              <wp:posOffset>3184834</wp:posOffset>
            </wp:positionH>
            <wp:positionV relativeFrom="paragraph">
              <wp:posOffset>1744482</wp:posOffset>
            </wp:positionV>
            <wp:extent cx="838835" cy="262890"/>
            <wp:effectExtent l="133350" t="76200" r="75565" b="137160"/>
            <wp:wrapTight wrapText="bothSides">
              <wp:wrapPolygon edited="0">
                <wp:start x="-491" y="-6261"/>
                <wp:lineTo x="-3434" y="-3130"/>
                <wp:lineTo x="-3434" y="21913"/>
                <wp:lineTo x="-1472" y="31304"/>
                <wp:lineTo x="21093" y="31304"/>
                <wp:lineTo x="23055" y="21913"/>
                <wp:lineTo x="20603" y="-1565"/>
                <wp:lineTo x="20603" y="-6261"/>
                <wp:lineTo x="-491" y="-6261"/>
              </wp:wrapPolygon>
            </wp:wrapTight>
            <wp:docPr id="1" name="Imagen 1" descr="Flora y Fauna con el Abate | Conociendo la Flora y Fauna con el Abate Juan  Ignacio Mol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ora y Fauna con el Abate | Conociendo la Flora y Fauna con el Abate Juan  Ignacio Molin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41" t="4505" r="766" b="7835"/>
                    <a:stretch/>
                  </pic:blipFill>
                  <pic:spPr bwMode="auto">
                    <a:xfrm>
                      <a:off x="0" y="0"/>
                      <a:ext cx="838835" cy="2628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C9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5E7766" wp14:editId="11D2932B">
                <wp:simplePos x="0" y="0"/>
                <wp:positionH relativeFrom="column">
                  <wp:posOffset>-792858</wp:posOffset>
                </wp:positionH>
                <wp:positionV relativeFrom="paragraph">
                  <wp:posOffset>1263650</wp:posOffset>
                </wp:positionV>
                <wp:extent cx="1259840" cy="1186180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1186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1A589" w14:textId="0E8D2401" w:rsidR="00F82759" w:rsidRPr="00F82759" w:rsidRDefault="00F82759" w:rsidP="00F82759">
                            <w:pP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</w:pPr>
                            <w:r w:rsidRPr="00F82759"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  <w:t>Escanea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  <w:t xml:space="preserve">   </w:t>
                            </w:r>
                            <w:r w:rsidRPr="00F82759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Comienza escaneando los productos</w:t>
                            </w:r>
                            <w:r w:rsidR="00851788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, mediante el lector de Código QR.</w:t>
                            </w:r>
                          </w:p>
                          <w:p w14:paraId="3CB84F2A" w14:textId="77777777" w:rsidR="00F82759" w:rsidRDefault="00F82759" w:rsidP="00F82759"/>
                          <w:p w14:paraId="4BF54F96" w14:textId="05C1C24C" w:rsidR="00404194" w:rsidRDefault="00F82759" w:rsidP="00F82759">
                            <w:r>
                              <w:t>que necesites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E7766" id="Cuadro de texto 32" o:spid="_x0000_s1028" type="#_x0000_t202" style="position:absolute;margin-left:-62.45pt;margin-top:99.5pt;width:99.2pt;height:93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" filled="f" stroked="f" strokeweight=".5pt">
                <v:textbox>
                  <w:txbxContent>
                    <w:p w14:paraId="4481A589" w14:textId="0E8D2401" w:rsidR="00F82759" w:rsidRPr="00F82759" w:rsidRDefault="00F82759" w:rsidP="00F82759">
                      <w:pP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</w:pPr>
                      <w:r w:rsidRPr="00F82759"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  <w:t>Escanea</w:t>
                      </w:r>
                      <w:r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  <w:t xml:space="preserve">   </w:t>
                      </w:r>
                      <w:r w:rsidRPr="00F82759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Comienza escaneando los productos</w:t>
                      </w:r>
                      <w:r w:rsidR="00851788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, mediante el lector de Código QR.</w:t>
                      </w:r>
                    </w:p>
                    <w:p w14:paraId="3CB84F2A" w14:textId="77777777" w:rsidR="00F82759" w:rsidRDefault="00F82759" w:rsidP="00F82759"/>
                    <w:p w14:paraId="4BF54F96" w14:textId="05C1C24C" w:rsidR="00404194" w:rsidRDefault="00F82759" w:rsidP="00F82759">
                      <w:r>
                        <w:t>que necesites</w:t>
                      </w:r>
                    </w:p>
                  </w:txbxContent>
                </v:textbox>
              </v:shape>
            </w:pict>
          </mc:Fallback>
        </mc:AlternateContent>
      </w:r>
      <w:r w:rsidR="008F7C9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EB5437" wp14:editId="35D243CB">
                <wp:simplePos x="0" y="0"/>
                <wp:positionH relativeFrom="column">
                  <wp:posOffset>309178</wp:posOffset>
                </wp:positionH>
                <wp:positionV relativeFrom="paragraph">
                  <wp:posOffset>2499184</wp:posOffset>
                </wp:positionV>
                <wp:extent cx="1674239" cy="1546698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4239" cy="1546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A564D4" w14:textId="26FC9C0B" w:rsidR="0017176A" w:rsidRPr="008F7C91" w:rsidRDefault="00C343D4" w:rsidP="0018247C">
                            <w:pP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</w:pPr>
                            <w:r w:rsidRPr="00C343D4"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6"/>
                                <w:szCs w:val="26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  <w:t>Control de Compras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6"/>
                                <w:szCs w:val="26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Mantén el control en tus manos </w:t>
                            </w:r>
                            <w:r w:rsidR="008F7C91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al momento de elegir tus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productos</w:t>
                            </w:r>
                            <w:r w:rsidR="008F7C91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,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</w:t>
                            </w:r>
                            <w:r w:rsidR="008F7C91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al poder registrarlos o eliminarlos 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durante </w:t>
                            </w:r>
                            <w:r w:rsidR="008F7C91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tú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estadía dentro del supermercado</w:t>
                            </w:r>
                            <w:r w:rsidR="008F7C91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B5437" id="Cuadro de texto 42" o:spid="_x0000_s1029" type="#_x0000_t202" style="position:absolute;margin-left:24.35pt;margin-top:196.8pt;width:131.85pt;height:121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" filled="f" stroked="f" strokeweight=".5pt">
                <v:textbox>
                  <w:txbxContent>
                    <w:p w14:paraId="3DA564D4" w14:textId="26FC9C0B" w:rsidR="0017176A" w:rsidRPr="008F7C91" w:rsidRDefault="00C343D4" w:rsidP="0018247C">
                      <w:pP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</w:pPr>
                      <w:r w:rsidRPr="00C343D4"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6"/>
                          <w:szCs w:val="26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  <w:t>Control de Compras</w:t>
                      </w:r>
                      <w:r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6"/>
                          <w:szCs w:val="26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  <w:t xml:space="preserve"> </w:t>
                      </w: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Mantén el control en tus manos </w:t>
                      </w:r>
                      <w:r w:rsidR="008F7C91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al momento de elegir tus</w:t>
                      </w: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productos</w:t>
                      </w:r>
                      <w:r w:rsidR="008F7C91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,</w:t>
                      </w: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</w:t>
                      </w:r>
                      <w:r w:rsidR="008F7C91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al poder registrarlos o eliminarlos </w:t>
                      </w: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durante </w:t>
                      </w:r>
                      <w:r w:rsidR="008F7C91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tú</w:t>
                      </w: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estadía dentro del supermercado</w:t>
                      </w:r>
                      <w:r w:rsidR="008F7C91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F7C9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AB2D72" wp14:editId="57710689">
                <wp:simplePos x="0" y="0"/>
                <wp:positionH relativeFrom="column">
                  <wp:posOffset>-857885</wp:posOffset>
                </wp:positionH>
                <wp:positionV relativeFrom="paragraph">
                  <wp:posOffset>2493010</wp:posOffset>
                </wp:positionV>
                <wp:extent cx="1259840" cy="125984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125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C8CB6" w14:textId="2708E7A0" w:rsidR="0017176A" w:rsidRPr="00F82759" w:rsidRDefault="00F82759" w:rsidP="0017176A">
                            <w:pPr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</w:pPr>
                            <w:r w:rsidRPr="00F82759"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  <w:t>Fácil de Usar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  <w:t xml:space="preserve"> </w:t>
                            </w:r>
                            <w:r w:rsidR="00C343D4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Al abrir la App, se muestra un entorno amigable y entendible para el usuario.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B2D72" id="Cuadro de texto 40" o:spid="_x0000_s1030" type="#_x0000_t202" style="position:absolute;margin-left:-67.55pt;margin-top:196.3pt;width:99.2pt;height:99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" filled="f" stroked="f" strokeweight=".5pt">
                <v:textbox>
                  <w:txbxContent>
                    <w:p w14:paraId="37CC8CB6" w14:textId="2708E7A0" w:rsidR="0017176A" w:rsidRPr="00F82759" w:rsidRDefault="00F82759" w:rsidP="0017176A">
                      <w:pPr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</w:pPr>
                      <w:r w:rsidRPr="00F82759"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  <w:t>Fácil de Usar</w:t>
                      </w:r>
                      <w:r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  <w:t xml:space="preserve"> </w:t>
                      </w:r>
                      <w:r w:rsidR="00C343D4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Al abrir la App, se muestra un entorno amigable y entendible para el usuario. </w:t>
                      </w:r>
                    </w:p>
                  </w:txbxContent>
                </v:textbox>
              </v:shape>
            </w:pict>
          </mc:Fallback>
        </mc:AlternateContent>
      </w:r>
      <w:r w:rsidR="00C343D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A98834" wp14:editId="5301DC5B">
                <wp:simplePos x="0" y="0"/>
                <wp:positionH relativeFrom="column">
                  <wp:posOffset>466928</wp:posOffset>
                </wp:positionH>
                <wp:positionV relativeFrom="paragraph">
                  <wp:posOffset>1264258</wp:posOffset>
                </wp:positionV>
                <wp:extent cx="1440180" cy="1186774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11867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9CA13" w14:textId="5E665E83" w:rsidR="00F82759" w:rsidRPr="00F82759" w:rsidRDefault="00F82759" w:rsidP="00F82759">
                            <w:pP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</w:pPr>
                            <w:r w:rsidRPr="00F82759"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  <w:t>Agrega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  <w:t xml:space="preserve">            </w:t>
                            </w:r>
                            <w:r w:rsidRPr="00F82759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Cada producto que escanees se agregará a tu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</w:t>
                            </w:r>
                            <w:r w:rsidRPr="00F82759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lista de compra, para pag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ar</w:t>
                            </w:r>
                            <w:r w:rsidRPr="00F82759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con tarjeta o con Pay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P</w:t>
                            </w:r>
                            <w:r w:rsidRPr="00F82759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8834" id="Cuadro de texto 41" o:spid="_x0000_s1031" type="#_x0000_t202" style="position:absolute;margin-left:36.75pt;margin-top:99.55pt;width:113.4pt;height:93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" filled="f" stroked="f" strokeweight=".5pt">
                <v:textbox>
                  <w:txbxContent>
                    <w:p w14:paraId="64B9CA13" w14:textId="5E665E83" w:rsidR="00F82759" w:rsidRPr="00F82759" w:rsidRDefault="00F82759" w:rsidP="00F82759">
                      <w:pP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</w:pPr>
                      <w:r w:rsidRPr="00F82759"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  <w:t>Agrega</w:t>
                      </w:r>
                      <w:r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  <w:t xml:space="preserve">            </w:t>
                      </w:r>
                      <w:r w:rsidRPr="00F82759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Cada producto que escanees se agregará a tu</w:t>
                      </w: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</w:t>
                      </w:r>
                      <w:r w:rsidRPr="00F82759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lista de compra, para pag</w:t>
                      </w: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ar</w:t>
                      </w:r>
                      <w:r w:rsidRPr="00F82759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con tarjeta o con Pay</w:t>
                      </w: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P</w:t>
                      </w:r>
                      <w:r w:rsidRPr="00F82759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al</w:t>
                      </w:r>
                    </w:p>
                  </w:txbxContent>
                </v:textbox>
              </v:shape>
            </w:pict>
          </mc:Fallback>
        </mc:AlternateContent>
      </w:r>
      <w:r w:rsidR="00F8275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4C1D49" wp14:editId="5A781DCD">
                <wp:simplePos x="0" y="0"/>
                <wp:positionH relativeFrom="page">
                  <wp:posOffset>6985</wp:posOffset>
                </wp:positionH>
                <wp:positionV relativeFrom="paragraph">
                  <wp:posOffset>1162050</wp:posOffset>
                </wp:positionV>
                <wp:extent cx="2627630" cy="9525"/>
                <wp:effectExtent l="19050" t="19050" r="2032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7630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5D9863" id="Conector recto 31" o:spid="_x0000_s1026" style="position:absolute;flip:y;z-index:2517063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.55pt,91.5pt" to="207.45pt,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" strokecolor="#9c85c0 [3208]" strokeweight="2.25pt">
                <v:stroke joinstyle="miter"/>
                <w10:wrap anchorx="page"/>
              </v:line>
            </w:pict>
          </mc:Fallback>
        </mc:AlternateContent>
      </w:r>
      <w:r w:rsidR="00F8275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3AF044" wp14:editId="4D1C2820">
                <wp:simplePos x="0" y="0"/>
                <wp:positionH relativeFrom="column">
                  <wp:posOffset>-838200</wp:posOffset>
                </wp:positionH>
                <wp:positionV relativeFrom="paragraph">
                  <wp:posOffset>889000</wp:posOffset>
                </wp:positionV>
                <wp:extent cx="2717800" cy="3429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C8417" w14:textId="4DEE3F5F" w:rsidR="00404194" w:rsidRPr="00FC355F" w:rsidRDefault="00404194" w:rsidP="00404194">
                            <w:pPr>
                              <w:spacing w:after="160" w:line="276" w:lineRule="auto"/>
                              <w:suppressOverlap/>
                              <w:rPr>
                                <w:rFonts w:ascii="Times New Roman" w:eastAsia="Verdana" w:hAnsi="Times New Roman"/>
                                <w:b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props3d w14:extrusionH="57150" w14:contourW="0" w14:prstMaterial="warmMatte">
                                  <w14:bevelT w14:w="57150" w14:h="38100" w14:prst="artDeco"/>
                                </w14:props3d>
                                <w14:ligatures w14:val="standard"/>
                              </w:rPr>
                            </w:pPr>
                            <w:r w:rsidRPr="00FC355F">
                              <w:rPr>
                                <w:rFonts w:ascii="Times New Roman" w:eastAsia="Verdana" w:hAnsi="Times New Roman"/>
                                <w:b/>
                                <w:bCs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"/>
                              </w:rPr>
                              <w:t>Características de la App Móvil</w:t>
                            </w:r>
                            <w:r w:rsidRPr="00FC355F">
                              <w:rPr>
                                <w:rFonts w:ascii="Times New Roman" w:eastAsia="Verdana" w:hAnsi="Times New Roman"/>
                                <w:b/>
                                <w:color w:val="004C7A" w:themeColor="accent6" w:themeShade="BF"/>
                                <w:kern w:val="2"/>
                                <w:sz w:val="28"/>
                                <w:szCs w:val="28"/>
                                <w:lang w:eastAsia="ja-JP"/>
                                <w14:props3d w14:extrusionH="57150" w14:contourW="0" w14:prstMaterial="warmMatte">
                                  <w14:bevelT w14:w="57150" w14:h="38100" w14:prst="artDeco"/>
                                </w14:props3d>
                                <w14:ligatures w14:val="standard"/>
                              </w:rPr>
                              <w:t>:</w:t>
                            </w:r>
                          </w:p>
                          <w:p w14:paraId="4C25522E" w14:textId="0B44DCA2" w:rsidR="00404194" w:rsidRPr="00DB2F1F" w:rsidRDefault="00404194" w:rsidP="00404194">
                            <w:pPr>
                              <w:spacing w:after="160" w:line="276" w:lineRule="auto"/>
                              <w:suppressOverlap/>
                              <w:rPr>
                                <w:rFonts w:ascii="Times New Roman" w:eastAsia="Verdana" w:hAnsi="Times New Roman"/>
                                <w:b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props3d w14:extrusionH="57150" w14:contourW="0" w14:prstMaterial="warmMatte">
                                  <w14:bevelT w14:w="57150" w14:h="38100" w14:prst="artDeco"/>
                                </w14:props3d>
                                <w14:ligatures w14:val="standard"/>
                              </w:rPr>
                            </w:pPr>
                            <w:r w:rsidRPr="00DB2F1F">
                              <w:rPr>
                                <w:rFonts w:ascii="Times New Roman" w:eastAsia="Verdana" w:hAnsi="Times New Roman"/>
                                <w:b/>
                                <w:color w:val="907CB3"/>
                                <w:kern w:val="2"/>
                                <w:szCs w:val="22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props3d w14:extrusionH="57150" w14:contourW="0" w14:prstMaterial="warmMatte">
                                  <w14:bevelT w14:w="57150" w14:h="38100" w14:prst="artDeco"/>
                                </w14:props3d>
                                <w14:ligatures w14:val="standard"/>
                              </w:rPr>
                              <w:t xml:space="preserve"> </w:t>
                            </w:r>
                          </w:p>
                          <w:p w14:paraId="4ECE8B3F" w14:textId="77777777" w:rsidR="00404194" w:rsidRPr="00DB2F1F" w:rsidRDefault="00404194" w:rsidP="00404194">
                            <w:pPr>
                              <w:rPr>
                                <w:sz w:val="36"/>
                                <w:szCs w:val="32"/>
                                <w14:props3d w14:extrusionH="57150" w14:contourW="0" w14:prstMaterial="warmMatte">
                                  <w14:bevelT w14:w="57150" w14:h="38100" w14:prst="artDeco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57150" h="38100" prst="artDeco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AF044" id="Cuadro de texto 28" o:spid="_x0000_s1032" type="#_x0000_t202" style="position:absolute;margin-left:-66pt;margin-top:70pt;width:214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" filled="f" stroked="f" strokeweight=".5pt">
                <v:textbox>
                  <w:txbxContent>
                    <w:p w14:paraId="357C8417" w14:textId="4DEE3F5F" w:rsidR="00404194" w:rsidRPr="00FC355F" w:rsidRDefault="00404194" w:rsidP="00404194">
                      <w:pPr>
                        <w:spacing w:after="160" w:line="276" w:lineRule="auto"/>
                        <w:suppressOverlap/>
                        <w:rPr>
                          <w:rFonts w:ascii="Times New Roman" w:eastAsia="Verdana" w:hAnsi="Times New Roman"/>
                          <w:b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props3d w14:extrusionH="57150" w14:contourW="0" w14:prstMaterial="warmMatte">
                            <w14:bevelT w14:w="57150" w14:h="38100" w14:prst="artDeco"/>
                          </w14:props3d>
                          <w14:ligatures w14:val="standard"/>
                        </w:rPr>
                      </w:pPr>
                      <w:r w:rsidRPr="00FC355F">
                        <w:rPr>
                          <w:rFonts w:ascii="Times New Roman" w:eastAsia="Verdana" w:hAnsi="Times New Roman"/>
                          <w:b/>
                          <w:bCs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"/>
                        </w:rPr>
                        <w:t>Características de la App Móvil</w:t>
                      </w:r>
                      <w:r w:rsidRPr="00FC355F">
                        <w:rPr>
                          <w:rFonts w:ascii="Times New Roman" w:eastAsia="Verdana" w:hAnsi="Times New Roman"/>
                          <w:b/>
                          <w:color w:val="004C7A" w:themeColor="accent6" w:themeShade="BF"/>
                          <w:kern w:val="2"/>
                          <w:sz w:val="28"/>
                          <w:szCs w:val="28"/>
                          <w:lang w:eastAsia="ja-JP"/>
                          <w14:props3d w14:extrusionH="57150" w14:contourW="0" w14:prstMaterial="warmMatte">
                            <w14:bevelT w14:w="57150" w14:h="38100" w14:prst="artDeco"/>
                          </w14:props3d>
                          <w14:ligatures w14:val="standard"/>
                        </w:rPr>
                        <w:t>:</w:t>
                      </w:r>
                    </w:p>
                    <w:p w14:paraId="4C25522E" w14:textId="0B44DCA2" w:rsidR="00404194" w:rsidRPr="00DB2F1F" w:rsidRDefault="00404194" w:rsidP="00404194">
                      <w:pPr>
                        <w:spacing w:after="160" w:line="276" w:lineRule="auto"/>
                        <w:suppressOverlap/>
                        <w:rPr>
                          <w:rFonts w:ascii="Times New Roman" w:eastAsia="Verdana" w:hAnsi="Times New Roman"/>
                          <w:b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props3d w14:extrusionH="57150" w14:contourW="0" w14:prstMaterial="warmMatte">
                            <w14:bevelT w14:w="57150" w14:h="38100" w14:prst="artDeco"/>
                          </w14:props3d>
                          <w14:ligatures w14:val="standard"/>
                        </w:rPr>
                      </w:pPr>
                      <w:r w:rsidRPr="00DB2F1F">
                        <w:rPr>
                          <w:rFonts w:ascii="Times New Roman" w:eastAsia="Verdana" w:hAnsi="Times New Roman"/>
                          <w:b/>
                          <w:color w:val="907CB3"/>
                          <w:kern w:val="2"/>
                          <w:szCs w:val="22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props3d w14:extrusionH="57150" w14:contourW="0" w14:prstMaterial="warmMatte">
                            <w14:bevelT w14:w="57150" w14:h="38100" w14:prst="artDeco"/>
                          </w14:props3d>
                          <w14:ligatures w14:val="standard"/>
                        </w:rPr>
                        <w:t xml:space="preserve"> </w:t>
                      </w:r>
                    </w:p>
                    <w:p w14:paraId="4ECE8B3F" w14:textId="77777777" w:rsidR="00404194" w:rsidRPr="00DB2F1F" w:rsidRDefault="00404194" w:rsidP="00404194">
                      <w:pPr>
                        <w:rPr>
                          <w:sz w:val="36"/>
                          <w:szCs w:val="32"/>
                          <w14:props3d w14:extrusionH="57150" w14:contourW="0" w14:prstMaterial="warmMatte">
                            <w14:bevelT w14:w="57150" w14:h="38100" w14:prst="artDeco"/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563A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B7CFFD" wp14:editId="767C6FD6">
                <wp:simplePos x="0" y="0"/>
                <wp:positionH relativeFrom="column">
                  <wp:posOffset>2018371</wp:posOffset>
                </wp:positionH>
                <wp:positionV relativeFrom="paragraph">
                  <wp:posOffset>2149475</wp:posOffset>
                </wp:positionV>
                <wp:extent cx="2194234" cy="1918010"/>
                <wp:effectExtent l="0" t="0" r="0" b="63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234" cy="1918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B76C0" w14:textId="77777777" w:rsidR="000327AE" w:rsidRPr="00FC355F" w:rsidRDefault="000327AE" w:rsidP="000327AE">
                            <w:pPr>
                              <w:spacing w:after="160" w:line="276" w:lineRule="auto"/>
                              <w:suppressOverlap/>
                              <w:jc w:val="center"/>
                              <w:rPr>
                                <w:rFonts w:ascii="Times New Roman" w:eastAsia="Verdana" w:hAnsi="Times New Roman"/>
                                <w:b/>
                                <w:color w:val="009999"/>
                                <w:kern w:val="2"/>
                                <w:szCs w:val="22"/>
                                <w:lang w:eastAsia="ja-JP"/>
                                <w14:ligatures w14:val="standard"/>
                              </w:rPr>
                            </w:pPr>
                            <w:bookmarkStart w:id="3" w:name="_Hlk61178693"/>
                            <w:r w:rsidRPr="00FC355F">
                              <w:rPr>
                                <w:rFonts w:ascii="Times New Roman" w:eastAsia="Verdana" w:hAnsi="Times New Roman"/>
                                <w:b/>
                                <w:color w:val="004C7A" w:themeColor="accent6" w:themeShade="BF"/>
                                <w:kern w:val="2"/>
                                <w:szCs w:val="22"/>
                                <w:lang w:eastAsia="ja-JP"/>
                                <w14:ligatures w14:val="standard"/>
                              </w:rPr>
                              <w:t xml:space="preserve">Diseñadores </w:t>
                            </w:r>
                            <w:bookmarkEnd w:id="3"/>
                            <w:r w:rsidRPr="00FC355F">
                              <w:rPr>
                                <w:rFonts w:ascii="Times New Roman" w:eastAsia="Verdana" w:hAnsi="Times New Roman"/>
                                <w:b/>
                                <w:color w:val="004C7A" w:themeColor="accent6" w:themeShade="BF"/>
                                <w:kern w:val="2"/>
                                <w:szCs w:val="22"/>
                                <w:lang w:eastAsia="ja-JP"/>
                                <w14:ligatures w14:val="standard"/>
                              </w:rPr>
                              <w:t>de la App Móvil:</w:t>
                            </w:r>
                          </w:p>
                          <w:p w14:paraId="43E7A5FC" w14:textId="2D38EFFC" w:rsidR="000327AE" w:rsidRPr="0017176A" w:rsidRDefault="000327AE" w:rsidP="000327AE">
                            <w:pPr>
                              <w:spacing w:after="160" w:line="276" w:lineRule="auto"/>
                              <w:suppressOverlap/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</w:pPr>
                            <w:r w:rsidRPr="0017176A">
                              <w:rPr>
                                <w:rFonts w:ascii="Times New Roman" w:eastAsia="Verdana" w:hAnsi="Times New Roman"/>
                                <w:b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</w:t>
                            </w:r>
                            <w:r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Blancas Martínez Mariana Jocelyn                                                                                                      Díaz Matus Ricardo                                                                                                                Hernández Magaña Bryan                                                                                                         Martínez Olivares Vicente Jafet    </w:t>
                            </w:r>
                          </w:p>
                          <w:p w14:paraId="28D7944F" w14:textId="52DE2416" w:rsidR="000327AE" w:rsidRPr="0017176A" w:rsidRDefault="005A5735" w:rsidP="000327AE">
                            <w:pPr>
                              <w:spacing w:after="160" w:line="276" w:lineRule="auto"/>
                              <w:suppressOverlap/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</w:pPr>
                            <w:r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noProof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drawing>
                                <wp:inline distT="0" distB="0" distL="0" distR="0" wp14:anchorId="2F1B51E2" wp14:editId="2213ED4D">
                                  <wp:extent cx="115529" cy="115529"/>
                                  <wp:effectExtent l="0" t="0" r="0" b="0"/>
                                  <wp:docPr id="14" name="Gráfico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Gráfico 3" descr="Correo electrónico con relleno sólido"/>
                                          <pic:cNvPicPr/>
                                        </pic:nvPicPr>
                                        <pic:blipFill>
                                          <a:blip r:embed="rId2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808" cy="1218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327AE"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QR_Fast_app@outlook.com </w:t>
                            </w:r>
                          </w:p>
                          <w:p w14:paraId="05A98F2F" w14:textId="46859EE5" w:rsidR="000327AE" w:rsidRPr="0017176A" w:rsidRDefault="000327AE" w:rsidP="000327AE">
                            <w:pPr>
                              <w:spacing w:after="160" w:line="276" w:lineRule="auto"/>
                              <w:suppressOverlap/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</w:pPr>
                            <w:r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noProof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drawing>
                                <wp:inline distT="0" distB="0" distL="0" distR="0" wp14:anchorId="2566AC1E" wp14:editId="0B12EBE9">
                                  <wp:extent cx="132735" cy="132735"/>
                                  <wp:effectExtent l="0" t="0" r="635" b="635"/>
                                  <wp:docPr id="15" name="Gráfico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ráfico 1" descr="Smartphone con relleno sólido"/>
                                          <pic:cNvPicPr/>
                                        </pic:nvPicPr>
                                        <pic:blipFill>
                                          <a:blip r:embed="rId2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565" cy="135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5735"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Teléfono</w:t>
                            </w:r>
                            <w:r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:</w:t>
                            </w:r>
                            <w:r w:rsidR="005A5735"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</w:t>
                            </w:r>
                            <w:r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55-64-98-16-05</w:t>
                            </w:r>
                            <w:r w:rsidR="005A5735"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</w:t>
                            </w:r>
                            <w:r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                     </w:t>
                            </w:r>
                          </w:p>
                          <w:p w14:paraId="22876910" w14:textId="63D08F63" w:rsidR="000327AE" w:rsidRPr="0017176A" w:rsidRDefault="009563A2" w:rsidP="000327AE">
                            <w:pPr>
                              <w:spacing w:after="160" w:line="276" w:lineRule="auto"/>
                              <w:suppressOverlap/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</w:pP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C</w:t>
                            </w:r>
                            <w:r w:rsidRPr="009563A2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oordir</w:t>
                            </w:r>
                            <w:r w:rsidR="005C5416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.</w:t>
                            </w:r>
                            <w:r w:rsidRPr="009563A2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u w:val="single"/>
                                <w:vertAlign w:val="superscript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a</w:t>
                            </w:r>
                            <w:r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 xml:space="preserve"> </w:t>
                            </w:r>
                            <w:r w:rsidR="000327AE" w:rsidRPr="0017176A">
                              <w:rPr>
                                <w:rFonts w:ascii="Times New Roman" w:eastAsia="Verdana" w:hAnsi="Times New Roman"/>
                                <w:b/>
                                <w:i/>
                                <w:iCs/>
                                <w:color w:val="907CB3"/>
                                <w:kern w:val="2"/>
                                <w:sz w:val="20"/>
                                <w:lang w:eastAsia="ja-JP"/>
                                <w14:textFill>
                                  <w14:solidFill>
                                    <w14:srgbClr w14:val="907CB3">
                                      <w14:lumMod w14:val="75000"/>
                                    </w14:srgbClr>
                                  </w14:solidFill>
                                </w14:textFill>
                                <w14:ligatures w14:val="standard"/>
                              </w:rPr>
                              <w:t>Martha Rosa Cordero López</w:t>
                            </w:r>
                          </w:p>
                          <w:p w14:paraId="3FD63EF7" w14:textId="77777777" w:rsidR="000327AE" w:rsidRDefault="000327AE" w:rsidP="000327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7CFFD" id="Cuadro de texto 7" o:spid="_x0000_s1033" type="#_x0000_t202" style="position:absolute;margin-left:158.95pt;margin-top:169.25pt;width:172.75pt;height:15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" filled="f" stroked="f" strokeweight=".5pt">
                <v:textbox>
                  <w:txbxContent>
                    <w:p w14:paraId="337B76C0" w14:textId="77777777" w:rsidR="000327AE" w:rsidRPr="00FC355F" w:rsidRDefault="000327AE" w:rsidP="000327AE">
                      <w:pPr>
                        <w:spacing w:after="160" w:line="276" w:lineRule="auto"/>
                        <w:suppressOverlap/>
                        <w:jc w:val="center"/>
                        <w:rPr>
                          <w:rFonts w:ascii="Times New Roman" w:eastAsia="Verdana" w:hAnsi="Times New Roman"/>
                          <w:b/>
                          <w:color w:val="009999"/>
                          <w:kern w:val="2"/>
                          <w:szCs w:val="22"/>
                          <w:lang w:eastAsia="ja-JP"/>
                          <w14:ligatures w14:val="standard"/>
                        </w:rPr>
                      </w:pPr>
                      <w:bookmarkStart w:id="4" w:name="_Hlk61178693"/>
                      <w:r w:rsidRPr="00FC355F">
                        <w:rPr>
                          <w:rFonts w:ascii="Times New Roman" w:eastAsia="Verdana" w:hAnsi="Times New Roman"/>
                          <w:b/>
                          <w:color w:val="004C7A" w:themeColor="accent6" w:themeShade="BF"/>
                          <w:kern w:val="2"/>
                          <w:szCs w:val="22"/>
                          <w:lang w:eastAsia="ja-JP"/>
                          <w14:ligatures w14:val="standard"/>
                        </w:rPr>
                        <w:t xml:space="preserve">Diseñadores </w:t>
                      </w:r>
                      <w:bookmarkEnd w:id="4"/>
                      <w:r w:rsidRPr="00FC355F">
                        <w:rPr>
                          <w:rFonts w:ascii="Times New Roman" w:eastAsia="Verdana" w:hAnsi="Times New Roman"/>
                          <w:b/>
                          <w:color w:val="004C7A" w:themeColor="accent6" w:themeShade="BF"/>
                          <w:kern w:val="2"/>
                          <w:szCs w:val="22"/>
                          <w:lang w:eastAsia="ja-JP"/>
                          <w14:ligatures w14:val="standard"/>
                        </w:rPr>
                        <w:t>de la App Móvil:</w:t>
                      </w:r>
                    </w:p>
                    <w:p w14:paraId="43E7A5FC" w14:textId="2D38EFFC" w:rsidR="000327AE" w:rsidRPr="0017176A" w:rsidRDefault="000327AE" w:rsidP="000327AE">
                      <w:pPr>
                        <w:spacing w:after="160" w:line="276" w:lineRule="auto"/>
                        <w:suppressOverlap/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</w:pPr>
                      <w:r w:rsidRPr="0017176A">
                        <w:rPr>
                          <w:rFonts w:ascii="Times New Roman" w:eastAsia="Verdana" w:hAnsi="Times New Roman"/>
                          <w:b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</w:t>
                      </w:r>
                      <w:r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Blancas Martínez Mariana Jocelyn                                                                                                      Díaz Matus Ricardo                                                                                                                Hernández Magaña Bryan                                                                                                         Martínez Olivares Vicente Jafet    </w:t>
                      </w:r>
                    </w:p>
                    <w:p w14:paraId="28D7944F" w14:textId="52DE2416" w:rsidR="000327AE" w:rsidRPr="0017176A" w:rsidRDefault="005A5735" w:rsidP="000327AE">
                      <w:pPr>
                        <w:spacing w:after="160" w:line="276" w:lineRule="auto"/>
                        <w:suppressOverlap/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</w:pPr>
                      <w:r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noProof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drawing>
                          <wp:inline distT="0" distB="0" distL="0" distR="0" wp14:anchorId="2F1B51E2" wp14:editId="2213ED4D">
                            <wp:extent cx="115529" cy="115529"/>
                            <wp:effectExtent l="0" t="0" r="0" b="0"/>
                            <wp:docPr id="14" name="Gráfico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Gráfico 3" descr="Correo electrónico con relleno sólido"/>
                                    <pic:cNvPicPr/>
                                  </pic:nvPicPr>
                                  <pic:blipFill>
                                    <a:blip r:embed="rId2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1808" cy="1218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327AE"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QR_Fast_app@outlook.com </w:t>
                      </w:r>
                    </w:p>
                    <w:p w14:paraId="05A98F2F" w14:textId="46859EE5" w:rsidR="000327AE" w:rsidRPr="0017176A" w:rsidRDefault="000327AE" w:rsidP="000327AE">
                      <w:pPr>
                        <w:spacing w:after="160" w:line="276" w:lineRule="auto"/>
                        <w:suppressOverlap/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</w:pPr>
                      <w:r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noProof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drawing>
                          <wp:inline distT="0" distB="0" distL="0" distR="0" wp14:anchorId="2566AC1E" wp14:editId="0B12EBE9">
                            <wp:extent cx="132735" cy="132735"/>
                            <wp:effectExtent l="0" t="0" r="635" b="635"/>
                            <wp:docPr id="15" name="Gráfico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ráfico 1" descr="Smartphone con relleno sólido"/>
                                    <pic:cNvPicPr/>
                                  </pic:nvPicPr>
                                  <pic:blipFill>
                                    <a:blip r:embed="rId3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565" cy="135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5735"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Teléfono</w:t>
                      </w:r>
                      <w:r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:</w:t>
                      </w:r>
                      <w:r w:rsidR="005A5735"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</w:t>
                      </w:r>
                      <w:r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55-64-98-16-05</w:t>
                      </w:r>
                      <w:r w:rsidR="005A5735"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</w:t>
                      </w:r>
                      <w:r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                     </w:t>
                      </w:r>
                    </w:p>
                    <w:p w14:paraId="22876910" w14:textId="63D08F63" w:rsidR="000327AE" w:rsidRPr="0017176A" w:rsidRDefault="009563A2" w:rsidP="000327AE">
                      <w:pPr>
                        <w:spacing w:after="160" w:line="276" w:lineRule="auto"/>
                        <w:suppressOverlap/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</w:pP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C</w:t>
                      </w:r>
                      <w:r w:rsidRPr="009563A2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oordir</w:t>
                      </w:r>
                      <w:r w:rsidR="005C5416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.</w:t>
                      </w:r>
                      <w:r w:rsidRPr="009563A2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u w:val="single"/>
                          <w:vertAlign w:val="superscript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a</w:t>
                      </w:r>
                      <w:r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 xml:space="preserve"> </w:t>
                      </w:r>
                      <w:r w:rsidR="000327AE" w:rsidRPr="0017176A">
                        <w:rPr>
                          <w:rFonts w:ascii="Times New Roman" w:eastAsia="Verdana" w:hAnsi="Times New Roman"/>
                          <w:b/>
                          <w:i/>
                          <w:iCs/>
                          <w:color w:val="907CB3"/>
                          <w:kern w:val="2"/>
                          <w:sz w:val="20"/>
                          <w:lang w:eastAsia="ja-JP"/>
                          <w14:textFill>
                            <w14:solidFill>
                              <w14:srgbClr w14:val="907CB3">
                                <w14:lumMod w14:val="75000"/>
                              </w14:srgbClr>
                            </w14:solidFill>
                          </w14:textFill>
                          <w14:ligatures w14:val="standard"/>
                        </w:rPr>
                        <w:t>Martha Rosa Cordero López</w:t>
                      </w:r>
                    </w:p>
                    <w:p w14:paraId="3FD63EF7" w14:textId="77777777" w:rsidR="000327AE" w:rsidRDefault="000327AE" w:rsidP="000327AE"/>
                  </w:txbxContent>
                </v:textbox>
              </v:shape>
            </w:pict>
          </mc:Fallback>
        </mc:AlternateContent>
      </w:r>
      <w:r w:rsidR="00744EE0">
        <w:rPr>
          <w:lang w:val="es-ES"/>
        </w:rPr>
        <w:tab/>
      </w:r>
      <w:bookmarkEnd w:id="2"/>
    </w:p>
    <w:sectPr w:rsidR="005A5735" w:rsidRPr="005A5735" w:rsidSect="00404194">
      <w:footerReference w:type="even" r:id="rId32"/>
      <w:footerReference w:type="default" r:id="rId33"/>
      <w:type w:val="oddPage"/>
      <w:pgSz w:w="8419" w:h="11906" w:orient="landscape" w:code="9"/>
      <w:pgMar w:top="709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230537" w14:textId="77777777" w:rsidR="003D09AD" w:rsidRDefault="003D09AD" w:rsidP="00B8645F">
      <w:pPr>
        <w:spacing w:after="0"/>
      </w:pPr>
      <w:r>
        <w:separator/>
      </w:r>
    </w:p>
  </w:endnote>
  <w:endnote w:type="continuationSeparator" w:id="0">
    <w:p w14:paraId="023286A4" w14:textId="77777777" w:rsidR="003D09AD" w:rsidRDefault="003D09AD" w:rsidP="00B8645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717D4A" w14:textId="1DDA9CC1" w:rsidR="000221CB" w:rsidRDefault="000221C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E849C" w14:textId="132F2C76" w:rsidR="00477624" w:rsidRDefault="00477624" w:rsidP="0022764D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BA20CA" w14:textId="77777777" w:rsidR="003D09AD" w:rsidRDefault="003D09AD" w:rsidP="00B8645F">
      <w:pPr>
        <w:spacing w:after="0"/>
      </w:pPr>
      <w:r>
        <w:separator/>
      </w:r>
    </w:p>
  </w:footnote>
  <w:footnote w:type="continuationSeparator" w:id="0">
    <w:p w14:paraId="7869D96E" w14:textId="77777777" w:rsidR="003D09AD" w:rsidRDefault="003D09AD" w:rsidP="00B8645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31" type="#_x0000_t75" alt="Correo electrónico con relleno sólido" style="width:15.35pt;height:13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" o:bullet="t">
        <v:imagedata r:id="rId1" o:title=""/>
        <o:lock v:ext="edit" aspectratio="f"/>
      </v:shape>
    </w:pict>
  </w:numPicBullet>
  <w:numPicBullet w:numPicBulletId="1">
    <w:pict>
      <v:shape w14:anchorId="3FFBE75A" id="_x0000_i1432" type="#_x0000_t75" style="width:9.45pt;height:13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" o:bullet="t">
        <v:imagedata r:id="rId2" o:title="" cropbottom="-1012f" cropleft="-13609f" cropright="-15041f"/>
      </v:shape>
    </w:pict>
  </w:numPicBullet>
  <w:abstractNum w:abstractNumId="0" w15:restartNumberingAfterBreak="0">
    <w:nsid w:val="10617CD9"/>
    <w:multiLevelType w:val="hybridMultilevel"/>
    <w:tmpl w:val="AB8CC894"/>
    <w:lvl w:ilvl="0" w:tplc="7B32D3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74B07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910BB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0CB2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FDC51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4A411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0AAE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BC93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0044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removePersonalInformation/>
  <w:removeDateAndTime/>
  <w:displayBackgroundShape/>
  <w:bordersDoNotSurroundHeader/>
  <w:bordersDoNotSurroundFooter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evenAndOddHeaders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7AE"/>
    <w:rsid w:val="000002DB"/>
    <w:rsid w:val="00002DD0"/>
    <w:rsid w:val="000068EE"/>
    <w:rsid w:val="00010610"/>
    <w:rsid w:val="00015741"/>
    <w:rsid w:val="00016488"/>
    <w:rsid w:val="00017531"/>
    <w:rsid w:val="00017BF0"/>
    <w:rsid w:val="000221CB"/>
    <w:rsid w:val="00024261"/>
    <w:rsid w:val="000314AA"/>
    <w:rsid w:val="000327AE"/>
    <w:rsid w:val="000353B9"/>
    <w:rsid w:val="0005569E"/>
    <w:rsid w:val="0007402C"/>
    <w:rsid w:val="000751CA"/>
    <w:rsid w:val="00091486"/>
    <w:rsid w:val="000A39C2"/>
    <w:rsid w:val="000A7488"/>
    <w:rsid w:val="000A7ED3"/>
    <w:rsid w:val="000B0161"/>
    <w:rsid w:val="000B07A9"/>
    <w:rsid w:val="000B31E5"/>
    <w:rsid w:val="000C45B8"/>
    <w:rsid w:val="000E20CC"/>
    <w:rsid w:val="000E42B0"/>
    <w:rsid w:val="000E4459"/>
    <w:rsid w:val="000F1BAD"/>
    <w:rsid w:val="000F4F09"/>
    <w:rsid w:val="00111383"/>
    <w:rsid w:val="00120365"/>
    <w:rsid w:val="00122944"/>
    <w:rsid w:val="001308D8"/>
    <w:rsid w:val="00171409"/>
    <w:rsid w:val="0017176A"/>
    <w:rsid w:val="0018040B"/>
    <w:rsid w:val="0018247C"/>
    <w:rsid w:val="001830F0"/>
    <w:rsid w:val="001B4AAF"/>
    <w:rsid w:val="001C4837"/>
    <w:rsid w:val="001D265C"/>
    <w:rsid w:val="001D40E7"/>
    <w:rsid w:val="001D4F1D"/>
    <w:rsid w:val="001E10A8"/>
    <w:rsid w:val="001E437C"/>
    <w:rsid w:val="001F307A"/>
    <w:rsid w:val="001F3682"/>
    <w:rsid w:val="00210F45"/>
    <w:rsid w:val="00211BE4"/>
    <w:rsid w:val="00225D76"/>
    <w:rsid w:val="0022764D"/>
    <w:rsid w:val="00251CD3"/>
    <w:rsid w:val="00255252"/>
    <w:rsid w:val="002619A0"/>
    <w:rsid w:val="00276F66"/>
    <w:rsid w:val="0028152A"/>
    <w:rsid w:val="00281A33"/>
    <w:rsid w:val="002919EA"/>
    <w:rsid w:val="00295522"/>
    <w:rsid w:val="002A1105"/>
    <w:rsid w:val="002B2E9F"/>
    <w:rsid w:val="002C0C4F"/>
    <w:rsid w:val="002E29A0"/>
    <w:rsid w:val="002F59EC"/>
    <w:rsid w:val="00303386"/>
    <w:rsid w:val="00320139"/>
    <w:rsid w:val="0033256C"/>
    <w:rsid w:val="00347D0F"/>
    <w:rsid w:val="00357D6F"/>
    <w:rsid w:val="003640C2"/>
    <w:rsid w:val="003708FE"/>
    <w:rsid w:val="00380BA4"/>
    <w:rsid w:val="003A0FD1"/>
    <w:rsid w:val="003A7E62"/>
    <w:rsid w:val="003B408A"/>
    <w:rsid w:val="003B425F"/>
    <w:rsid w:val="003B4976"/>
    <w:rsid w:val="003B5D73"/>
    <w:rsid w:val="003D09AD"/>
    <w:rsid w:val="003D1265"/>
    <w:rsid w:val="003E4767"/>
    <w:rsid w:val="003E7BC3"/>
    <w:rsid w:val="003F0235"/>
    <w:rsid w:val="00404194"/>
    <w:rsid w:val="00405904"/>
    <w:rsid w:val="0041147B"/>
    <w:rsid w:val="004341E4"/>
    <w:rsid w:val="00453ADA"/>
    <w:rsid w:val="00473EFB"/>
    <w:rsid w:val="00477624"/>
    <w:rsid w:val="004818B2"/>
    <w:rsid w:val="004944F7"/>
    <w:rsid w:val="004946C8"/>
    <w:rsid w:val="004A0C53"/>
    <w:rsid w:val="004F050C"/>
    <w:rsid w:val="004F4DFD"/>
    <w:rsid w:val="00505FF9"/>
    <w:rsid w:val="00511AC1"/>
    <w:rsid w:val="00511ADE"/>
    <w:rsid w:val="00511C7C"/>
    <w:rsid w:val="00515F0D"/>
    <w:rsid w:val="00526616"/>
    <w:rsid w:val="00535C1A"/>
    <w:rsid w:val="00542587"/>
    <w:rsid w:val="00544E99"/>
    <w:rsid w:val="00562592"/>
    <w:rsid w:val="005642BB"/>
    <w:rsid w:val="00564636"/>
    <w:rsid w:val="00573597"/>
    <w:rsid w:val="00574218"/>
    <w:rsid w:val="00576B01"/>
    <w:rsid w:val="00582911"/>
    <w:rsid w:val="00587123"/>
    <w:rsid w:val="005A5735"/>
    <w:rsid w:val="005A6087"/>
    <w:rsid w:val="005C2359"/>
    <w:rsid w:val="005C5416"/>
    <w:rsid w:val="005E1570"/>
    <w:rsid w:val="005F10F8"/>
    <w:rsid w:val="005F54D3"/>
    <w:rsid w:val="005F5967"/>
    <w:rsid w:val="006014B5"/>
    <w:rsid w:val="00605FAE"/>
    <w:rsid w:val="00611327"/>
    <w:rsid w:val="00614FD9"/>
    <w:rsid w:val="00622F1D"/>
    <w:rsid w:val="00624DE9"/>
    <w:rsid w:val="006327C6"/>
    <w:rsid w:val="00644CB2"/>
    <w:rsid w:val="00665970"/>
    <w:rsid w:val="00685CDE"/>
    <w:rsid w:val="006870AF"/>
    <w:rsid w:val="006A429A"/>
    <w:rsid w:val="006B5E1C"/>
    <w:rsid w:val="006C362B"/>
    <w:rsid w:val="006C679D"/>
    <w:rsid w:val="006C7C4E"/>
    <w:rsid w:val="006D4A29"/>
    <w:rsid w:val="006D5BF0"/>
    <w:rsid w:val="006D77FE"/>
    <w:rsid w:val="006D7D64"/>
    <w:rsid w:val="006E0ACB"/>
    <w:rsid w:val="006E1050"/>
    <w:rsid w:val="006E2040"/>
    <w:rsid w:val="006F470F"/>
    <w:rsid w:val="0071058F"/>
    <w:rsid w:val="007113C1"/>
    <w:rsid w:val="00737B23"/>
    <w:rsid w:val="00744EE0"/>
    <w:rsid w:val="00750F20"/>
    <w:rsid w:val="0075472F"/>
    <w:rsid w:val="0077528F"/>
    <w:rsid w:val="007856DD"/>
    <w:rsid w:val="00787C43"/>
    <w:rsid w:val="00793F93"/>
    <w:rsid w:val="007A5229"/>
    <w:rsid w:val="007C335E"/>
    <w:rsid w:val="007C3E58"/>
    <w:rsid w:val="007C57DD"/>
    <w:rsid w:val="007D2F22"/>
    <w:rsid w:val="007E0A2B"/>
    <w:rsid w:val="007E2345"/>
    <w:rsid w:val="007E55CE"/>
    <w:rsid w:val="007E7AD9"/>
    <w:rsid w:val="007F0CB5"/>
    <w:rsid w:val="007F68B6"/>
    <w:rsid w:val="007F6A6E"/>
    <w:rsid w:val="00812DBF"/>
    <w:rsid w:val="0082181D"/>
    <w:rsid w:val="008228F1"/>
    <w:rsid w:val="00843C57"/>
    <w:rsid w:val="008465DD"/>
    <w:rsid w:val="00851788"/>
    <w:rsid w:val="008640D7"/>
    <w:rsid w:val="00867656"/>
    <w:rsid w:val="00874F0F"/>
    <w:rsid w:val="00881E6A"/>
    <w:rsid w:val="0088568C"/>
    <w:rsid w:val="00896C4B"/>
    <w:rsid w:val="008A0145"/>
    <w:rsid w:val="008B27D8"/>
    <w:rsid w:val="008C365F"/>
    <w:rsid w:val="008C66CF"/>
    <w:rsid w:val="008C6B06"/>
    <w:rsid w:val="008E21B4"/>
    <w:rsid w:val="008E765B"/>
    <w:rsid w:val="008F7C91"/>
    <w:rsid w:val="00900041"/>
    <w:rsid w:val="00905346"/>
    <w:rsid w:val="00910B31"/>
    <w:rsid w:val="00917F72"/>
    <w:rsid w:val="00934309"/>
    <w:rsid w:val="00936010"/>
    <w:rsid w:val="00940E36"/>
    <w:rsid w:val="00955AF2"/>
    <w:rsid w:val="009563A2"/>
    <w:rsid w:val="00973C1A"/>
    <w:rsid w:val="00975CBD"/>
    <w:rsid w:val="00980581"/>
    <w:rsid w:val="009845D4"/>
    <w:rsid w:val="009A06EA"/>
    <w:rsid w:val="009A1509"/>
    <w:rsid w:val="009A4757"/>
    <w:rsid w:val="009B1BF9"/>
    <w:rsid w:val="009B4644"/>
    <w:rsid w:val="009C5A9C"/>
    <w:rsid w:val="009C63F2"/>
    <w:rsid w:val="009D59C9"/>
    <w:rsid w:val="009E3924"/>
    <w:rsid w:val="00A0625D"/>
    <w:rsid w:val="00A11CBB"/>
    <w:rsid w:val="00A16C1D"/>
    <w:rsid w:val="00A20088"/>
    <w:rsid w:val="00A22FD2"/>
    <w:rsid w:val="00A25DF1"/>
    <w:rsid w:val="00A35038"/>
    <w:rsid w:val="00A51DD4"/>
    <w:rsid w:val="00A53FE5"/>
    <w:rsid w:val="00A81A81"/>
    <w:rsid w:val="00AA6259"/>
    <w:rsid w:val="00AA6849"/>
    <w:rsid w:val="00AA6BD8"/>
    <w:rsid w:val="00AA7204"/>
    <w:rsid w:val="00AB1C9D"/>
    <w:rsid w:val="00AB7767"/>
    <w:rsid w:val="00AC0A73"/>
    <w:rsid w:val="00AC612B"/>
    <w:rsid w:val="00AD29B1"/>
    <w:rsid w:val="00AD714C"/>
    <w:rsid w:val="00AE1EE2"/>
    <w:rsid w:val="00AF5FBA"/>
    <w:rsid w:val="00B104ED"/>
    <w:rsid w:val="00B16DA7"/>
    <w:rsid w:val="00B203EA"/>
    <w:rsid w:val="00B23CBF"/>
    <w:rsid w:val="00B421CC"/>
    <w:rsid w:val="00B45028"/>
    <w:rsid w:val="00B524CA"/>
    <w:rsid w:val="00B5322B"/>
    <w:rsid w:val="00B66B9A"/>
    <w:rsid w:val="00B71C24"/>
    <w:rsid w:val="00B7276F"/>
    <w:rsid w:val="00B729D6"/>
    <w:rsid w:val="00B80A41"/>
    <w:rsid w:val="00B826EB"/>
    <w:rsid w:val="00B8645F"/>
    <w:rsid w:val="00BA125F"/>
    <w:rsid w:val="00BA19B5"/>
    <w:rsid w:val="00BA6CE4"/>
    <w:rsid w:val="00BB1BDC"/>
    <w:rsid w:val="00BB7E9E"/>
    <w:rsid w:val="00BB7F9C"/>
    <w:rsid w:val="00BC1C39"/>
    <w:rsid w:val="00BC25A8"/>
    <w:rsid w:val="00BC7562"/>
    <w:rsid w:val="00BE2161"/>
    <w:rsid w:val="00BF025F"/>
    <w:rsid w:val="00BF33C0"/>
    <w:rsid w:val="00BF4EDB"/>
    <w:rsid w:val="00C04220"/>
    <w:rsid w:val="00C10D73"/>
    <w:rsid w:val="00C15F90"/>
    <w:rsid w:val="00C3359D"/>
    <w:rsid w:val="00C343D4"/>
    <w:rsid w:val="00C37E9A"/>
    <w:rsid w:val="00C452C7"/>
    <w:rsid w:val="00C52B23"/>
    <w:rsid w:val="00C66B23"/>
    <w:rsid w:val="00C80A1B"/>
    <w:rsid w:val="00C838A3"/>
    <w:rsid w:val="00C83C6E"/>
    <w:rsid w:val="00C85B9F"/>
    <w:rsid w:val="00C86A1B"/>
    <w:rsid w:val="00C9080F"/>
    <w:rsid w:val="00C90D13"/>
    <w:rsid w:val="00C91351"/>
    <w:rsid w:val="00CA6183"/>
    <w:rsid w:val="00CA74CE"/>
    <w:rsid w:val="00CB3518"/>
    <w:rsid w:val="00CC28DF"/>
    <w:rsid w:val="00CC29A1"/>
    <w:rsid w:val="00CD51EF"/>
    <w:rsid w:val="00CD67C9"/>
    <w:rsid w:val="00CF6CE6"/>
    <w:rsid w:val="00D03B5B"/>
    <w:rsid w:val="00D20913"/>
    <w:rsid w:val="00D27C25"/>
    <w:rsid w:val="00D30A36"/>
    <w:rsid w:val="00D34EDF"/>
    <w:rsid w:val="00D37054"/>
    <w:rsid w:val="00D41F01"/>
    <w:rsid w:val="00D4520B"/>
    <w:rsid w:val="00D5606F"/>
    <w:rsid w:val="00D77433"/>
    <w:rsid w:val="00D82C71"/>
    <w:rsid w:val="00D8406A"/>
    <w:rsid w:val="00D84F27"/>
    <w:rsid w:val="00D90F19"/>
    <w:rsid w:val="00D970F8"/>
    <w:rsid w:val="00DA7FE6"/>
    <w:rsid w:val="00DB2F1F"/>
    <w:rsid w:val="00DC31E9"/>
    <w:rsid w:val="00DC40A5"/>
    <w:rsid w:val="00DC4516"/>
    <w:rsid w:val="00DC7A30"/>
    <w:rsid w:val="00DE6854"/>
    <w:rsid w:val="00DF135B"/>
    <w:rsid w:val="00E05775"/>
    <w:rsid w:val="00E10F6F"/>
    <w:rsid w:val="00E11F35"/>
    <w:rsid w:val="00E5246D"/>
    <w:rsid w:val="00E52D4D"/>
    <w:rsid w:val="00E560C6"/>
    <w:rsid w:val="00E62D59"/>
    <w:rsid w:val="00E717E9"/>
    <w:rsid w:val="00E85292"/>
    <w:rsid w:val="00E860B3"/>
    <w:rsid w:val="00E8775B"/>
    <w:rsid w:val="00E94206"/>
    <w:rsid w:val="00EB3CEC"/>
    <w:rsid w:val="00EB5C97"/>
    <w:rsid w:val="00EC38D0"/>
    <w:rsid w:val="00ED0F78"/>
    <w:rsid w:val="00ED200E"/>
    <w:rsid w:val="00EE08AE"/>
    <w:rsid w:val="00EE30C4"/>
    <w:rsid w:val="00EE4E0F"/>
    <w:rsid w:val="00F002AF"/>
    <w:rsid w:val="00F07340"/>
    <w:rsid w:val="00F2438A"/>
    <w:rsid w:val="00F3204B"/>
    <w:rsid w:val="00F4637F"/>
    <w:rsid w:val="00F55891"/>
    <w:rsid w:val="00F6202E"/>
    <w:rsid w:val="00F82759"/>
    <w:rsid w:val="00F968EF"/>
    <w:rsid w:val="00FB6B84"/>
    <w:rsid w:val="00FC355F"/>
    <w:rsid w:val="00FD08B9"/>
    <w:rsid w:val="00FD1A0E"/>
    <w:rsid w:val="00FE453C"/>
    <w:rsid w:val="00FF27AD"/>
    <w:rsid w:val="00FF69D3"/>
    <w:rsid w:val="04147DC9"/>
    <w:rsid w:val="083DE845"/>
    <w:rsid w:val="4A7552A6"/>
    <w:rsid w:val="666C916D"/>
    <w:rsid w:val="75559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62F1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18"/>
    <w:lsdException w:name="heading 3" w:uiPriority="18"/>
    <w:lsdException w:name="heading 4" w:uiPriority="18"/>
    <w:lsdException w:name="heading 5" w:semiHidden="1" w:uiPriority="18" w:unhideWhenUsed="1"/>
    <w:lsdException w:name="heading 6" w:semiHidden="1" w:uiPriority="18" w:unhideWhenUsed="1"/>
    <w:lsdException w:name="heading 7" w:semiHidden="1" w:uiPriority="18" w:unhideWhenUsed="1" w:qFormat="1"/>
    <w:lsdException w:name="heading 8" w:semiHidden="1" w:uiPriority="18" w:unhideWhenUsed="1" w:qFormat="1"/>
    <w:lsdException w:name="heading 9" w:semiHidden="1" w:uiPriority="1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7AE"/>
    <w:pPr>
      <w:spacing w:after="200" w:line="240" w:lineRule="auto"/>
    </w:pPr>
    <w:rPr>
      <w:rFonts w:eastAsiaTheme="minorHAnsi" w:cs="Times New Roman"/>
      <w:szCs w:val="20"/>
      <w:lang w:val="es-MX"/>
    </w:rPr>
  </w:style>
  <w:style w:type="paragraph" w:styleId="Ttulo1">
    <w:name w:val="heading 1"/>
    <w:basedOn w:val="Normal"/>
    <w:next w:val="Normal"/>
    <w:link w:val="Ttulo1Car"/>
    <w:uiPriority w:val="3"/>
    <w:qFormat/>
    <w:rsid w:val="00574218"/>
    <w:pPr>
      <w:keepNext/>
      <w:keepLines/>
      <w:pageBreakBefore/>
      <w:spacing w:after="160" w:line="259" w:lineRule="auto"/>
      <w:outlineLvl w:val="0"/>
    </w:pPr>
    <w:rPr>
      <w:rFonts w:asciiTheme="majorHAnsi" w:eastAsia="SimSun" w:hAnsiTheme="majorHAnsi" w:cstheme="minorBidi"/>
      <w:sz w:val="56"/>
      <w:szCs w:val="22"/>
      <w:lang w:val="es-ES"/>
    </w:rPr>
  </w:style>
  <w:style w:type="paragraph" w:styleId="Ttulo2">
    <w:name w:val="heading 2"/>
    <w:basedOn w:val="Normal"/>
    <w:next w:val="Normal"/>
    <w:link w:val="Ttulo2Car"/>
    <w:uiPriority w:val="18"/>
    <w:unhideWhenUsed/>
    <w:rsid w:val="00573597"/>
    <w:pPr>
      <w:keepNext/>
      <w:keepLines/>
      <w:spacing w:before="40" w:after="0" w:line="259" w:lineRule="auto"/>
      <w:outlineLvl w:val="1"/>
    </w:pPr>
    <w:rPr>
      <w:rFonts w:eastAsiaTheme="majorEastAsia" w:cstheme="majorBidi"/>
      <w:sz w:val="56"/>
      <w:szCs w:val="26"/>
      <w:lang w:val="es-ES"/>
    </w:rPr>
  </w:style>
  <w:style w:type="paragraph" w:styleId="Ttulo3">
    <w:name w:val="heading 3"/>
    <w:basedOn w:val="Ttulo11"/>
    <w:next w:val="Normal"/>
    <w:link w:val="Ttulo3Car"/>
    <w:uiPriority w:val="18"/>
    <w:unhideWhenUsed/>
    <w:rsid w:val="00573597"/>
    <w:pPr>
      <w:outlineLvl w:val="2"/>
    </w:pPr>
  </w:style>
  <w:style w:type="paragraph" w:styleId="Ttulo4">
    <w:name w:val="heading 4"/>
    <w:basedOn w:val="Ttulo21"/>
    <w:next w:val="Normal"/>
    <w:link w:val="Ttulo4Car"/>
    <w:uiPriority w:val="18"/>
    <w:unhideWhenUsed/>
    <w:rsid w:val="00573597"/>
    <w:pPr>
      <w:outlineLvl w:val="3"/>
    </w:pPr>
  </w:style>
  <w:style w:type="paragraph" w:styleId="Ttulo5">
    <w:name w:val="heading 5"/>
    <w:basedOn w:val="Ttulo31"/>
    <w:next w:val="Normal"/>
    <w:link w:val="Ttulo5Car"/>
    <w:uiPriority w:val="18"/>
    <w:unhideWhenUsed/>
    <w:rsid w:val="00573597"/>
    <w:pPr>
      <w:outlineLvl w:val="4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645F"/>
    <w:pPr>
      <w:tabs>
        <w:tab w:val="center" w:pos="4680"/>
        <w:tab w:val="right" w:pos="9360"/>
      </w:tabs>
      <w:spacing w:after="0"/>
    </w:pPr>
    <w:rPr>
      <w:rFonts w:eastAsia="SimSun" w:cstheme="minorBidi"/>
      <w:szCs w:val="22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B8645F"/>
  </w:style>
  <w:style w:type="paragraph" w:styleId="Piedepgina">
    <w:name w:val="footer"/>
    <w:basedOn w:val="Normal"/>
    <w:link w:val="PiedepginaCar"/>
    <w:uiPriority w:val="99"/>
    <w:unhideWhenUsed/>
    <w:rsid w:val="00B8645F"/>
    <w:pPr>
      <w:tabs>
        <w:tab w:val="center" w:pos="4680"/>
        <w:tab w:val="right" w:pos="9360"/>
      </w:tabs>
      <w:spacing w:after="0"/>
    </w:pPr>
    <w:rPr>
      <w:rFonts w:eastAsia="SimSun" w:cstheme="minorBidi"/>
      <w:szCs w:val="22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8645F"/>
  </w:style>
  <w:style w:type="character" w:styleId="Hipervnculo">
    <w:name w:val="Hyperlink"/>
    <w:basedOn w:val="Fuentedeprrafopredeter"/>
    <w:uiPriority w:val="99"/>
    <w:unhideWhenUsed/>
    <w:rsid w:val="00295522"/>
    <w:rPr>
      <w:color w:val="8E58B6" w:themeColor="hyperlink"/>
      <w:u w:val="single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29552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3"/>
    <w:rsid w:val="00576B01"/>
    <w:rPr>
      <w:rFonts w:asciiTheme="majorHAnsi" w:hAnsiTheme="majorHAnsi"/>
      <w:sz w:val="56"/>
    </w:rPr>
  </w:style>
  <w:style w:type="character" w:styleId="Textodelmarcadordeposicin">
    <w:name w:val="Placeholder Text"/>
    <w:basedOn w:val="Fuentedeprrafopredeter"/>
    <w:uiPriority w:val="99"/>
    <w:semiHidden/>
    <w:rsid w:val="00347D0F"/>
    <w:rPr>
      <w:color w:val="808080"/>
    </w:rPr>
  </w:style>
  <w:style w:type="paragraph" w:styleId="Ttulo">
    <w:name w:val="Title"/>
    <w:link w:val="TtuloCar"/>
    <w:uiPriority w:val="1"/>
    <w:qFormat/>
    <w:rsid w:val="002E29A0"/>
    <w:pPr>
      <w:spacing w:after="120" w:line="192" w:lineRule="auto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120"/>
    </w:rPr>
  </w:style>
  <w:style w:type="character" w:customStyle="1" w:styleId="TtuloCar">
    <w:name w:val="Título Car"/>
    <w:basedOn w:val="Fuentedeprrafopredeter"/>
    <w:link w:val="Ttulo"/>
    <w:uiPriority w:val="1"/>
    <w:rsid w:val="002E29A0"/>
    <w:rPr>
      <w:rFonts w:asciiTheme="majorHAnsi" w:eastAsiaTheme="majorEastAsia" w:hAnsiTheme="majorHAnsi" w:cstheme="majorBidi"/>
      <w:spacing w:val="-10"/>
      <w:kern w:val="28"/>
      <w:sz w:val="96"/>
      <w:szCs w:val="120"/>
    </w:rPr>
  </w:style>
  <w:style w:type="table" w:styleId="Tablaconcuadrcula">
    <w:name w:val="Table Grid"/>
    <w:basedOn w:val="Tablanormal"/>
    <w:uiPriority w:val="39"/>
    <w:rsid w:val="007D2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unhideWhenUsed/>
    <w:rsid w:val="007D2F22"/>
    <w:pPr>
      <w:spacing w:after="0" w:line="240" w:lineRule="auto"/>
    </w:pPr>
  </w:style>
  <w:style w:type="paragraph" w:styleId="TtuloTDC">
    <w:name w:val="TOC Heading"/>
    <w:next w:val="Normal"/>
    <w:uiPriority w:val="39"/>
    <w:unhideWhenUsed/>
    <w:qFormat/>
    <w:rsid w:val="004341E4"/>
    <w:rPr>
      <w:rFonts w:asciiTheme="majorHAnsi" w:hAnsiTheme="majorHAnsi"/>
      <w:sz w:val="56"/>
    </w:rPr>
  </w:style>
  <w:style w:type="paragraph" w:styleId="TDC1">
    <w:name w:val="toc 1"/>
    <w:basedOn w:val="Normal"/>
    <w:next w:val="Normal"/>
    <w:link w:val="TDC1Car"/>
    <w:autoRedefine/>
    <w:uiPriority w:val="39"/>
    <w:unhideWhenUsed/>
    <w:rsid w:val="00477624"/>
    <w:pPr>
      <w:tabs>
        <w:tab w:val="right" w:leader="dot" w:pos="5030"/>
      </w:tabs>
      <w:spacing w:after="100" w:line="259" w:lineRule="auto"/>
    </w:pPr>
    <w:rPr>
      <w:rFonts w:asciiTheme="majorHAnsi" w:eastAsia="SimSun" w:hAnsiTheme="majorHAnsi" w:cstheme="minorBidi"/>
      <w:noProof/>
      <w:spacing w:val="15"/>
      <w:sz w:val="24"/>
      <w:szCs w:val="22"/>
      <w:lang w:val="es-ES"/>
    </w:rPr>
  </w:style>
  <w:style w:type="paragraph" w:styleId="Subttulo">
    <w:name w:val="Subtitle"/>
    <w:link w:val="SubttuloCar"/>
    <w:uiPriority w:val="2"/>
    <w:qFormat/>
    <w:rsid w:val="00BB7F9C"/>
    <w:pPr>
      <w:numPr>
        <w:ilvl w:val="1"/>
      </w:numPr>
      <w:jc w:val="right"/>
    </w:pPr>
    <w:rPr>
      <w:rFonts w:asciiTheme="majorHAnsi" w:eastAsiaTheme="minorEastAsia" w:hAnsiTheme="majorHAnsi"/>
      <w:spacing w:val="15"/>
      <w:sz w:val="24"/>
    </w:rPr>
  </w:style>
  <w:style w:type="character" w:customStyle="1" w:styleId="SubttuloCar">
    <w:name w:val="Subtítulo Car"/>
    <w:basedOn w:val="Fuentedeprrafopredeter"/>
    <w:link w:val="Subttulo"/>
    <w:uiPriority w:val="2"/>
    <w:rsid w:val="00576B01"/>
    <w:rPr>
      <w:rFonts w:asciiTheme="majorHAnsi" w:eastAsiaTheme="minorEastAsia" w:hAnsiTheme="majorHAnsi"/>
      <w:spacing w:val="15"/>
      <w:sz w:val="24"/>
    </w:rPr>
  </w:style>
  <w:style w:type="character" w:styleId="nfasissutil">
    <w:name w:val="Subtle Emphasis"/>
    <w:basedOn w:val="Fuentedeprrafopredeter"/>
    <w:uiPriority w:val="19"/>
    <w:rsid w:val="008E765B"/>
    <w:rPr>
      <w:i/>
      <w:iCs/>
      <w:color w:val="404040" w:themeColor="text1" w:themeTint="BF"/>
    </w:rPr>
  </w:style>
  <w:style w:type="paragraph" w:customStyle="1" w:styleId="Autor">
    <w:name w:val="Autor"/>
    <w:basedOn w:val="Subttulo"/>
    <w:next w:val="Normal"/>
    <w:uiPriority w:val="4"/>
    <w:qFormat/>
    <w:rsid w:val="00F2438A"/>
    <w:pPr>
      <w:spacing w:after="80" w:line="240" w:lineRule="auto"/>
      <w:jc w:val="center"/>
    </w:pPr>
  </w:style>
  <w:style w:type="character" w:customStyle="1" w:styleId="Autor1">
    <w:name w:val="Autor 1"/>
    <w:uiPriority w:val="6"/>
    <w:qFormat/>
    <w:rsid w:val="00C91351"/>
    <w:rPr>
      <w:rFonts w:asciiTheme="majorHAnsi" w:hAnsiTheme="majorHAnsi"/>
      <w:sz w:val="24"/>
    </w:rPr>
  </w:style>
  <w:style w:type="paragraph" w:styleId="TDC2">
    <w:name w:val="toc 2"/>
    <w:next w:val="Normal"/>
    <w:link w:val="TDC2Car"/>
    <w:uiPriority w:val="39"/>
    <w:unhideWhenUsed/>
    <w:rsid w:val="00574218"/>
    <w:pPr>
      <w:spacing w:after="100"/>
      <w:ind w:left="220"/>
    </w:pPr>
    <w:rPr>
      <w:rFonts w:asciiTheme="majorHAnsi" w:eastAsiaTheme="minorEastAsia" w:hAnsiTheme="majorHAnsi" w:cs="Times New Roman"/>
      <w:spacing w:val="15"/>
    </w:rPr>
  </w:style>
  <w:style w:type="paragraph" w:styleId="TDC3">
    <w:name w:val="toc 3"/>
    <w:basedOn w:val="Normal"/>
    <w:next w:val="Normal"/>
    <w:uiPriority w:val="39"/>
    <w:unhideWhenUsed/>
    <w:rsid w:val="00574218"/>
    <w:pPr>
      <w:spacing w:after="100" w:line="259" w:lineRule="auto"/>
      <w:ind w:left="440"/>
    </w:pPr>
    <w:rPr>
      <w:rFonts w:asciiTheme="majorHAnsi" w:eastAsiaTheme="minorEastAsia" w:hAnsiTheme="majorHAnsi"/>
      <w:spacing w:val="15"/>
      <w:sz w:val="24"/>
      <w:szCs w:val="22"/>
      <w:lang w:val="es-ES"/>
    </w:rPr>
  </w:style>
  <w:style w:type="paragraph" w:customStyle="1" w:styleId="Texto1">
    <w:name w:val="Texto 1"/>
    <w:link w:val="Carcterdetexto1"/>
    <w:uiPriority w:val="7"/>
    <w:qFormat/>
    <w:rsid w:val="004341E4"/>
    <w:pPr>
      <w:spacing w:after="120" w:line="240" w:lineRule="auto"/>
      <w:jc w:val="center"/>
    </w:pPr>
    <w:rPr>
      <w:rFonts w:asciiTheme="majorHAnsi" w:hAnsiTheme="majorHAnsi"/>
    </w:rPr>
  </w:style>
  <w:style w:type="character" w:customStyle="1" w:styleId="TDC1Car">
    <w:name w:val="TDC 1 Car"/>
    <w:basedOn w:val="Fuentedeprrafopredeter"/>
    <w:link w:val="TDC1"/>
    <w:uiPriority w:val="39"/>
    <w:rsid w:val="00477624"/>
    <w:rPr>
      <w:rFonts w:asciiTheme="majorHAnsi" w:hAnsiTheme="majorHAnsi"/>
      <w:noProof/>
      <w:spacing w:val="15"/>
      <w:sz w:val="24"/>
    </w:rPr>
  </w:style>
  <w:style w:type="character" w:customStyle="1" w:styleId="TDC2Car">
    <w:name w:val="TDC 2 Car"/>
    <w:basedOn w:val="Fuentedeprrafopredeter"/>
    <w:link w:val="TDC2"/>
    <w:uiPriority w:val="39"/>
    <w:rsid w:val="00574218"/>
    <w:rPr>
      <w:rFonts w:asciiTheme="majorHAnsi" w:eastAsiaTheme="minorEastAsia" w:hAnsiTheme="majorHAnsi" w:cs="Times New Roman"/>
      <w:spacing w:val="15"/>
    </w:rPr>
  </w:style>
  <w:style w:type="paragraph" w:customStyle="1" w:styleId="Ttulo11">
    <w:name w:val="Título 11"/>
    <w:next w:val="Texto1"/>
    <w:link w:val="Carcterdettulo1"/>
    <w:uiPriority w:val="5"/>
    <w:qFormat/>
    <w:rsid w:val="00DF135B"/>
    <w:pPr>
      <w:pageBreakBefore/>
      <w:spacing w:after="360"/>
    </w:pPr>
    <w:rPr>
      <w:rFonts w:asciiTheme="majorHAnsi" w:hAnsiTheme="majorHAnsi"/>
      <w:color w:val="B55374" w:themeColor="accent4" w:themeShade="BF"/>
      <w:sz w:val="56"/>
    </w:rPr>
  </w:style>
  <w:style w:type="character" w:customStyle="1" w:styleId="Carcterdetexto1">
    <w:name w:val="Carácter de texto 1"/>
    <w:basedOn w:val="Fuentedeprrafopredeter"/>
    <w:link w:val="Texto1"/>
    <w:uiPriority w:val="7"/>
    <w:rsid w:val="00576B01"/>
    <w:rPr>
      <w:rFonts w:asciiTheme="majorHAnsi" w:hAnsiTheme="majorHAnsi"/>
    </w:rPr>
  </w:style>
  <w:style w:type="character" w:customStyle="1" w:styleId="Carcterdettulo1">
    <w:name w:val="Carácter de título 1"/>
    <w:basedOn w:val="Fuentedeprrafopredeter"/>
    <w:link w:val="Ttulo11"/>
    <w:uiPriority w:val="5"/>
    <w:rsid w:val="00576B01"/>
    <w:rPr>
      <w:rFonts w:asciiTheme="majorHAnsi" w:hAnsiTheme="majorHAnsi"/>
      <w:color w:val="B55374" w:themeColor="accent4" w:themeShade="BF"/>
      <w:sz w:val="56"/>
    </w:rPr>
  </w:style>
  <w:style w:type="paragraph" w:customStyle="1" w:styleId="Ttulo21">
    <w:name w:val="Título 21"/>
    <w:next w:val="Texto2"/>
    <w:link w:val="Carcterdettulo2"/>
    <w:uiPriority w:val="8"/>
    <w:qFormat/>
    <w:rsid w:val="00DF135B"/>
    <w:pPr>
      <w:pageBreakBefore/>
      <w:spacing w:after="960"/>
      <w:jc w:val="right"/>
    </w:pPr>
    <w:rPr>
      <w:sz w:val="56"/>
    </w:rPr>
  </w:style>
  <w:style w:type="paragraph" w:customStyle="1" w:styleId="Texto2">
    <w:name w:val="Texto 2"/>
    <w:link w:val="Carcterdetexto2"/>
    <w:uiPriority w:val="10"/>
    <w:qFormat/>
    <w:rsid w:val="00DF135B"/>
    <w:pPr>
      <w:spacing w:after="360" w:line="360" w:lineRule="auto"/>
      <w:jc w:val="right"/>
    </w:pPr>
  </w:style>
  <w:style w:type="character" w:customStyle="1" w:styleId="Autor2">
    <w:name w:val="Autor 2"/>
    <w:uiPriority w:val="9"/>
    <w:qFormat/>
    <w:rsid w:val="00DF135B"/>
    <w:rPr>
      <w:sz w:val="22"/>
    </w:rPr>
  </w:style>
  <w:style w:type="character" w:customStyle="1" w:styleId="Carcterdetexto2">
    <w:name w:val="Carácter de texto 2"/>
    <w:basedOn w:val="Fuentedeprrafopredeter"/>
    <w:link w:val="Texto2"/>
    <w:uiPriority w:val="10"/>
    <w:rsid w:val="00576B01"/>
  </w:style>
  <w:style w:type="character" w:customStyle="1" w:styleId="Carcterdettulo2">
    <w:name w:val="Carácter de título 2"/>
    <w:basedOn w:val="Fuentedeprrafopredeter"/>
    <w:link w:val="Ttulo21"/>
    <w:uiPriority w:val="8"/>
    <w:rsid w:val="00576B01"/>
    <w:rPr>
      <w:sz w:val="56"/>
    </w:rPr>
  </w:style>
  <w:style w:type="paragraph" w:customStyle="1" w:styleId="Texto3">
    <w:name w:val="Texto 3"/>
    <w:uiPriority w:val="12"/>
    <w:qFormat/>
    <w:rsid w:val="000068EE"/>
    <w:pPr>
      <w:spacing w:line="480" w:lineRule="auto"/>
      <w:ind w:left="720"/>
    </w:pPr>
    <w:rPr>
      <w:color w:val="CC3300"/>
      <w:sz w:val="24"/>
    </w:rPr>
  </w:style>
  <w:style w:type="paragraph" w:customStyle="1" w:styleId="Ttulo31">
    <w:name w:val="Título 31"/>
    <w:uiPriority w:val="11"/>
    <w:qFormat/>
    <w:rsid w:val="00BF025F"/>
    <w:pPr>
      <w:pageBreakBefore/>
      <w:spacing w:after="600" w:line="240" w:lineRule="auto"/>
    </w:pPr>
    <w:rPr>
      <w:rFonts w:asciiTheme="majorHAnsi" w:hAnsiTheme="majorHAnsi"/>
      <w:color w:val="CC3300"/>
      <w:sz w:val="96"/>
    </w:rPr>
  </w:style>
  <w:style w:type="paragraph" w:customStyle="1" w:styleId="Ttulo41">
    <w:name w:val="Título 41"/>
    <w:next w:val="Normal"/>
    <w:uiPriority w:val="13"/>
    <w:qFormat/>
    <w:rsid w:val="00AD714C"/>
    <w:pPr>
      <w:pageBreakBefore/>
      <w:spacing w:after="600"/>
    </w:pPr>
    <w:rPr>
      <w:color w:val="000000" w:themeColor="text1"/>
      <w:sz w:val="56"/>
    </w:rPr>
  </w:style>
  <w:style w:type="paragraph" w:customStyle="1" w:styleId="Biografa">
    <w:name w:val="Biografía"/>
    <w:uiPriority w:val="14"/>
    <w:qFormat/>
    <w:rsid w:val="00015741"/>
    <w:pPr>
      <w:spacing w:after="0" w:line="360" w:lineRule="auto"/>
      <w:jc w:val="right"/>
    </w:pPr>
    <w:rPr>
      <w:rFonts w:asciiTheme="majorHAnsi" w:eastAsiaTheme="minorEastAsia" w:hAnsiTheme="majorHAnsi"/>
      <w:spacing w:val="15"/>
      <w:sz w:val="24"/>
    </w:rPr>
  </w:style>
  <w:style w:type="paragraph" w:styleId="Prrafodelista">
    <w:name w:val="List Paragraph"/>
    <w:basedOn w:val="Normal"/>
    <w:uiPriority w:val="34"/>
    <w:rsid w:val="00576B01"/>
    <w:pPr>
      <w:spacing w:after="160" w:line="259" w:lineRule="auto"/>
      <w:ind w:left="720"/>
      <w:contextualSpacing/>
    </w:pPr>
    <w:rPr>
      <w:rFonts w:eastAsia="SimSun" w:cstheme="minorBidi"/>
      <w:szCs w:val="22"/>
      <w:lang w:val="es-ES"/>
    </w:rPr>
  </w:style>
  <w:style w:type="character" w:customStyle="1" w:styleId="Autordelpoema3">
    <w:name w:val="Autor del poema 3"/>
    <w:basedOn w:val="Autor2"/>
    <w:uiPriority w:val="1"/>
    <w:qFormat/>
    <w:rsid w:val="00576B01"/>
    <w:rPr>
      <w:rFonts w:asciiTheme="majorHAnsi" w:hAnsiTheme="majorHAnsi"/>
      <w:sz w:val="28"/>
    </w:rPr>
  </w:style>
  <w:style w:type="character" w:customStyle="1" w:styleId="Ttulo3Car">
    <w:name w:val="Título 3 Car"/>
    <w:basedOn w:val="Fuentedeprrafopredeter"/>
    <w:link w:val="Ttulo3"/>
    <w:uiPriority w:val="18"/>
    <w:rsid w:val="009C63F2"/>
    <w:rPr>
      <w:rFonts w:asciiTheme="majorHAnsi" w:hAnsiTheme="majorHAnsi"/>
      <w:color w:val="B55374" w:themeColor="accent4" w:themeShade="BF"/>
      <w:sz w:val="56"/>
    </w:rPr>
  </w:style>
  <w:style w:type="character" w:customStyle="1" w:styleId="Ttulo4Car">
    <w:name w:val="Título 4 Car"/>
    <w:basedOn w:val="Fuentedeprrafopredeter"/>
    <w:link w:val="Ttulo4"/>
    <w:uiPriority w:val="18"/>
    <w:rsid w:val="009C63F2"/>
    <w:rPr>
      <w:sz w:val="56"/>
    </w:rPr>
  </w:style>
  <w:style w:type="character" w:customStyle="1" w:styleId="Ttulo5Car">
    <w:name w:val="Título 5 Car"/>
    <w:basedOn w:val="Fuentedeprrafopredeter"/>
    <w:link w:val="Ttulo5"/>
    <w:uiPriority w:val="18"/>
    <w:rsid w:val="009C63F2"/>
    <w:rPr>
      <w:rFonts w:asciiTheme="majorHAnsi" w:hAnsiTheme="majorHAnsi"/>
      <w:color w:val="CC3300"/>
    </w:rPr>
  </w:style>
  <w:style w:type="character" w:customStyle="1" w:styleId="Ttulo2Car">
    <w:name w:val="Título 2 Car"/>
    <w:basedOn w:val="Fuentedeprrafopredeter"/>
    <w:link w:val="Ttulo2"/>
    <w:uiPriority w:val="18"/>
    <w:rsid w:val="009C63F2"/>
    <w:rPr>
      <w:rFonts w:eastAsiaTheme="majorEastAsia" w:cstheme="majorBidi"/>
      <w:sz w:val="5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017531"/>
    <w:rPr>
      <w:color w:val="7F6F6F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A0C53"/>
    <w:pPr>
      <w:spacing w:after="0"/>
    </w:pPr>
    <w:rPr>
      <w:rFonts w:ascii="Segoe UI" w:eastAsia="SimSun" w:hAnsi="Segoe UI" w:cs="Segoe UI"/>
      <w:sz w:val="18"/>
      <w:szCs w:val="18"/>
      <w:lang w:val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0C53"/>
    <w:rPr>
      <w:rFonts w:ascii="Segoe UI" w:hAnsi="Segoe UI" w:cs="Segoe UI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6C67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4.wdp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5" Type="http://schemas.openxmlformats.org/officeDocument/2006/relationships/image" Target="media/image15.sv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11.jpeg"/><Relationship Id="rId29" Type="http://schemas.openxmlformats.org/officeDocument/2006/relationships/image" Target="media/image15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5.wdp"/><Relationship Id="rId28" Type="http://schemas.openxmlformats.org/officeDocument/2006/relationships/image" Target="media/image140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170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svg"/><Relationship Id="rId30" Type="http://schemas.openxmlformats.org/officeDocument/2006/relationships/image" Target="media/image160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ardo\AppData\Roaming\Microsoft\Templates\Folleto%20de%20poes&#237;a.dotx" TargetMode="External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0066A3"/>
      </a:accent6>
      <a:hlink>
        <a:srgbClr val="8E58B6"/>
      </a:hlink>
      <a:folHlink>
        <a:srgbClr val="7F6F6F"/>
      </a:folHlink>
    </a:clrScheme>
    <a:fontScheme name="Garamond-Trebuchet MS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8A137-3671-4AB4-859E-807B48BE6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Folleto de poesía</Template>
  <TotalTime>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2021-01-10T10:21:00Z</dcterms:created>
  <dcterms:modified xsi:type="dcterms:W3CDTF">2021-01-19T23:16:00Z</dcterms:modified>
</cp:coreProperties>
</file>